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BF9A" w14:textId="77777777" w:rsidR="00F27076" w:rsidRPr="00142CA3" w:rsidRDefault="00000000" w:rsidP="00F27076">
      <w:pPr>
        <w:rPr>
          <w:rFonts w:ascii="Times New Roman" w:hAnsi="Times New Roman"/>
          <w:lang w:val="en-GB"/>
        </w:rPr>
      </w:pPr>
      <w:r w:rsidRPr="00142CA3">
        <w:rPr>
          <w:rFonts w:ascii="Times New Roman" w:hAnsi="Times New Roman"/>
          <w:noProof/>
        </w:rPr>
        <w:pict w14:anchorId="58CA7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32240121" o:spid="_x0000_s2051" type="#_x0000_t75" alt="Home page" style="position:absolute;margin-left:139.65pt;margin-top:-54.05pt;width:136.5pt;height:45.35pt;z-index:1;visibility:visible" o:gfxdata="">
            <v:imagedata r:id="rId8" o:title="Home page" croptop="5546f" cropbottom="6618f" cropright="4570f"/>
          </v:shape>
        </w:pict>
      </w:r>
    </w:p>
    <w:p w14:paraId="1B314C37" w14:textId="30B57EAA" w:rsidR="00F27076" w:rsidRPr="00142CA3" w:rsidRDefault="00000000" w:rsidP="00F27076">
      <w:pPr>
        <w:jc w:val="center"/>
        <w:rPr>
          <w:rFonts w:ascii="Times New Roman" w:hAnsi="Times New Roman"/>
          <w:lang w:val="en-GB"/>
        </w:rPr>
      </w:pPr>
      <w:r w:rsidRPr="00142CA3">
        <w:rPr>
          <w:rFonts w:ascii="Times New Roman" w:hAnsi="Times New Roman"/>
          <w:noProof/>
          <w:lang w:val="en-GB"/>
        </w:rPr>
        <w:pict w14:anchorId="77F12461">
          <v:line id="_x0000_s2053" style="position:absolute;left:0;text-align:left;z-index:2" from="-8.4pt,1.2pt" to="423.6pt,1.2pt" o:allowincell="f"/>
        </w:pict>
      </w:r>
      <w:r w:rsidRPr="00142CA3">
        <w:rPr>
          <w:rFonts w:ascii="Times New Roman" w:hAnsi="Times New Roman"/>
          <w:lang w:val="en-GB"/>
        </w:rPr>
        <w:br/>
      </w:r>
    </w:p>
    <w:p w14:paraId="4D45A894" w14:textId="77777777" w:rsidR="00F27076" w:rsidRPr="00142CA3" w:rsidRDefault="00F27076" w:rsidP="00F27076">
      <w:pPr>
        <w:jc w:val="center"/>
        <w:rPr>
          <w:rFonts w:ascii="Times New Roman" w:hAnsi="Times New Roman"/>
          <w:lang w:val="en-GB"/>
        </w:rPr>
      </w:pPr>
    </w:p>
    <w:p w14:paraId="0461245D" w14:textId="77777777" w:rsidR="00F27076" w:rsidRPr="00142CA3" w:rsidRDefault="00F27076" w:rsidP="00F27076">
      <w:pPr>
        <w:jc w:val="center"/>
        <w:rPr>
          <w:rFonts w:ascii="Times New Roman" w:hAnsi="Times New Roman"/>
          <w:lang w:val="en-GB"/>
        </w:rPr>
      </w:pPr>
    </w:p>
    <w:p w14:paraId="1DBCBB29" w14:textId="77777777" w:rsidR="00F27076" w:rsidRPr="00142CA3" w:rsidRDefault="00F27076" w:rsidP="00F27076">
      <w:pPr>
        <w:jc w:val="center"/>
        <w:rPr>
          <w:rFonts w:ascii="Times New Roman" w:hAnsi="Times New Roman"/>
          <w:lang w:val="en-GB"/>
        </w:rPr>
      </w:pPr>
    </w:p>
    <w:p w14:paraId="6C64D049" w14:textId="77777777" w:rsidR="00F27076" w:rsidRPr="00142CA3" w:rsidRDefault="00F27076" w:rsidP="00F27076">
      <w:pPr>
        <w:rPr>
          <w:rFonts w:ascii="Times New Roman" w:hAnsi="Times New Roman"/>
          <w:lang w:val="en-GB"/>
        </w:rPr>
      </w:pPr>
    </w:p>
    <w:p w14:paraId="729769CB" w14:textId="77777777" w:rsidR="00F27076" w:rsidRPr="00142CA3" w:rsidRDefault="00F27076" w:rsidP="00F27076">
      <w:pPr>
        <w:rPr>
          <w:rFonts w:ascii="Times New Roman" w:hAnsi="Times New Roman"/>
          <w:lang w:val="en-GB"/>
        </w:rPr>
      </w:pPr>
    </w:p>
    <w:p w14:paraId="35C27287" w14:textId="77777777" w:rsidR="00F27076" w:rsidRPr="00142CA3" w:rsidRDefault="00F27076" w:rsidP="00F27076">
      <w:pPr>
        <w:jc w:val="center"/>
        <w:rPr>
          <w:rFonts w:ascii="Times New Roman" w:hAnsi="Times New Roman"/>
          <w:lang w:val="en-GB"/>
        </w:rPr>
      </w:pPr>
    </w:p>
    <w:p w14:paraId="7FB08087" w14:textId="77777777" w:rsidR="00F27076" w:rsidRPr="00142CA3" w:rsidRDefault="00F27076" w:rsidP="00F27076">
      <w:pPr>
        <w:rPr>
          <w:rFonts w:ascii="Times New Roman" w:hAnsi="Times New Roman"/>
          <w:lang w:val="en-GB"/>
        </w:rPr>
      </w:pPr>
    </w:p>
    <w:p w14:paraId="313FB2EE" w14:textId="77777777" w:rsidR="00F27076" w:rsidRPr="00142CA3" w:rsidRDefault="00F27076" w:rsidP="00F27076">
      <w:pPr>
        <w:rPr>
          <w:rFonts w:ascii="Times New Roman" w:hAnsi="Times New Roman"/>
          <w:lang w:val="en-GB"/>
        </w:rPr>
      </w:pPr>
    </w:p>
    <w:p w14:paraId="73C01FE9" w14:textId="77777777" w:rsidR="00F27076" w:rsidRPr="00142CA3" w:rsidRDefault="00F27076" w:rsidP="00F27076">
      <w:pPr>
        <w:rPr>
          <w:rFonts w:ascii="Times New Roman" w:hAnsi="Times New Roman"/>
          <w:lang w:val="en-GB"/>
        </w:rPr>
      </w:pPr>
    </w:p>
    <w:p w14:paraId="598E7CAA" w14:textId="77777777" w:rsidR="00373D5D" w:rsidRPr="00142CA3" w:rsidRDefault="00373D5D" w:rsidP="00373D5D">
      <w:pPr>
        <w:jc w:val="center"/>
        <w:rPr>
          <w:rFonts w:ascii="Times New Roman" w:hAnsi="Times New Roman"/>
          <w:sz w:val="40"/>
          <w:szCs w:val="40"/>
          <w:lang w:val="en-GB"/>
        </w:rPr>
      </w:pPr>
      <w:r w:rsidRPr="00142CA3">
        <w:rPr>
          <w:rFonts w:ascii="Times New Roman" w:hAnsi="Times New Roman"/>
          <w:b/>
          <w:sz w:val="40"/>
          <w:szCs w:val="40"/>
        </w:rPr>
        <w:t>Group Project Plan</w:t>
      </w:r>
    </w:p>
    <w:p w14:paraId="4A5172EE" w14:textId="77777777" w:rsidR="00373D5D" w:rsidRPr="00142CA3" w:rsidRDefault="00373D5D" w:rsidP="00373D5D">
      <w:pPr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31B2E0E4" w14:textId="77777777" w:rsidR="00373D5D" w:rsidRPr="00142CA3" w:rsidRDefault="00373D5D" w:rsidP="00373D5D">
      <w:pPr>
        <w:rPr>
          <w:rFonts w:ascii="Times New Roman" w:hAnsi="Times New Roman"/>
          <w:lang w:val="en-GB"/>
        </w:rPr>
      </w:pPr>
    </w:p>
    <w:p w14:paraId="366A48CB" w14:textId="77777777" w:rsidR="00373D5D" w:rsidRPr="00142CA3" w:rsidRDefault="00373D5D" w:rsidP="00373D5D">
      <w:pPr>
        <w:rPr>
          <w:rFonts w:ascii="Times New Roman" w:hAnsi="Times New Roman"/>
          <w:lang w:val="en-GB"/>
        </w:rPr>
      </w:pPr>
    </w:p>
    <w:p w14:paraId="267775E7" w14:textId="77777777" w:rsidR="00373D5D" w:rsidRPr="00142CA3" w:rsidRDefault="00373D5D" w:rsidP="00373D5D">
      <w:pPr>
        <w:rPr>
          <w:rFonts w:ascii="Times New Roman" w:hAnsi="Times New Roman"/>
          <w:lang w:val="en-GB"/>
        </w:rPr>
      </w:pPr>
    </w:p>
    <w:p w14:paraId="4FF2F6CF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Module Code: COMP50074</w:t>
      </w:r>
    </w:p>
    <w:p w14:paraId="36F33F83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Module name: PROFESSIONAL PRACTICE AND PROJECT MANAGEMENT</w:t>
      </w:r>
    </w:p>
    <w:p w14:paraId="2CD8560A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</w:p>
    <w:p w14:paraId="0269821F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Thehan Andaramana: CB015685</w:t>
      </w:r>
    </w:p>
    <w:p w14:paraId="24B1937D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Thumula Rumesh: CB015674</w:t>
      </w:r>
    </w:p>
    <w:p w14:paraId="4B73ED0A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Sadev Ravishan: CB015733</w:t>
      </w:r>
    </w:p>
    <w:p w14:paraId="3959862E" w14:textId="77777777" w:rsidR="00373D5D" w:rsidRPr="00142CA3" w:rsidRDefault="00373D5D" w:rsidP="00373D5D">
      <w:pPr>
        <w:pStyle w:val="BodyText"/>
        <w:ind w:left="142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t>Sivakumar Sabeeshan: CB011535</w:t>
      </w:r>
    </w:p>
    <w:p w14:paraId="18C678C1" w14:textId="77777777" w:rsidR="00777BF2" w:rsidRPr="00142CA3" w:rsidRDefault="00777BF2" w:rsidP="00626548">
      <w:pPr>
        <w:pStyle w:val="BodyText"/>
        <w:ind w:left="142"/>
        <w:jc w:val="left"/>
        <w:rPr>
          <w:rFonts w:ascii="Times New Roman" w:hAnsi="Times New Roman"/>
          <w:sz w:val="28"/>
        </w:rPr>
      </w:pPr>
    </w:p>
    <w:p w14:paraId="11135111" w14:textId="77777777" w:rsidR="00777BF2" w:rsidRPr="00142CA3" w:rsidRDefault="00A45687" w:rsidP="00395DB5">
      <w:pPr>
        <w:pStyle w:val="BodyText"/>
        <w:ind w:left="567"/>
        <w:jc w:val="left"/>
        <w:rPr>
          <w:rFonts w:ascii="Times New Roman" w:hAnsi="Times New Roman"/>
          <w:sz w:val="28"/>
        </w:rPr>
      </w:pPr>
      <w:r w:rsidRPr="00142CA3">
        <w:rPr>
          <w:rFonts w:ascii="Times New Roman" w:hAnsi="Times New Roman"/>
          <w:sz w:val="28"/>
        </w:rPr>
        <w:br w:type="page"/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39"/>
      </w:tblGrid>
      <w:tr w:rsidR="0035386C" w:rsidRPr="00142CA3" w14:paraId="50235042" w14:textId="77777777" w:rsidTr="006975C5">
        <w:tc>
          <w:tcPr>
            <w:tcW w:w="9039" w:type="dxa"/>
            <w:shd w:val="clear" w:color="auto" w:fill="D9D9D9"/>
          </w:tcPr>
          <w:p w14:paraId="2D19C18F" w14:textId="77777777" w:rsidR="0035386C" w:rsidRPr="00142CA3" w:rsidRDefault="00F93B16" w:rsidP="006975C5">
            <w:pPr>
              <w:pStyle w:val="Heading2"/>
              <w:numPr>
                <w:ilvl w:val="0"/>
                <w:numId w:val="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142CA3">
              <w:rPr>
                <w:rFonts w:ascii="Times New Roman" w:hAnsi="Times New Roman" w:cs="Times New Roman"/>
              </w:rPr>
              <w:br w:type="page"/>
              <w:t>What is proposed?</w:t>
            </w:r>
          </w:p>
        </w:tc>
      </w:tr>
      <w:tr w:rsidR="0035386C" w:rsidRPr="00142CA3" w14:paraId="76FAFF37" w14:textId="77777777" w:rsidTr="006975C5">
        <w:tc>
          <w:tcPr>
            <w:tcW w:w="9039" w:type="dxa"/>
          </w:tcPr>
          <w:p w14:paraId="00607B70" w14:textId="4D39FEF8" w:rsidR="000A7540" w:rsidRPr="00142CA3" w:rsidRDefault="000C3012" w:rsidP="0035386C">
            <w:pPr>
              <w:rPr>
                <w:rFonts w:ascii="Times New Roman" w:hAnsi="Times New Roman"/>
                <w:lang w:val="en-GB" w:eastAsia="en-GB"/>
              </w:rPr>
            </w:pPr>
            <w:proofErr w:type="spellStart"/>
            <w:r w:rsidRPr="00142CA3">
              <w:rPr>
                <w:rFonts w:ascii="Times New Roman" w:hAnsi="Times New Roman"/>
                <w:lang w:eastAsia="en-GB"/>
              </w:rPr>
              <w:t>Altrium's</w:t>
            </w:r>
            <w:proofErr w:type="spellEnd"/>
            <w:r w:rsidRPr="00142CA3">
              <w:rPr>
                <w:rFonts w:ascii="Times New Roman" w:hAnsi="Times New Roman"/>
                <w:lang w:eastAsia="en-GB"/>
              </w:rPr>
              <w:t xml:space="preserve"> sales and project information can become difficult to manage when company details, contacts, </w:t>
            </w:r>
            <w:proofErr w:type="gramStart"/>
            <w:r w:rsidRPr="00142CA3">
              <w:rPr>
                <w:rFonts w:ascii="Times New Roman" w:hAnsi="Times New Roman"/>
                <w:lang w:eastAsia="en-GB"/>
              </w:rPr>
              <w:t>leads</w:t>
            </w:r>
            <w:proofErr w:type="gramEnd"/>
            <w:r w:rsidRPr="00142CA3">
              <w:rPr>
                <w:rFonts w:ascii="Times New Roman" w:hAnsi="Times New Roman"/>
                <w:lang w:eastAsia="en-GB"/>
              </w:rPr>
              <w:t xml:space="preserve">, customer interactions, project activities, and approvals are maintained across different sources. This makes it difficult to track lead status, monitor project progress, maintain interaction history, and provide management with a clear view of the sales and project pipeline. The proposed solution is a </w:t>
            </w:r>
            <w:r w:rsidRPr="00142CA3">
              <w:rPr>
                <w:rFonts w:ascii="Times New Roman" w:hAnsi="Times New Roman"/>
                <w:b/>
                <w:bCs/>
                <w:lang w:eastAsia="en-GB"/>
              </w:rPr>
              <w:t>Customer Relationship Management (CRM) system</w:t>
            </w:r>
            <w:r w:rsidRPr="00142CA3">
              <w:rPr>
                <w:rFonts w:ascii="Times New Roman" w:hAnsi="Times New Roman"/>
                <w:lang w:eastAsia="en-GB"/>
              </w:rPr>
              <w:t xml:space="preserve"> that </w:t>
            </w:r>
            <w:r w:rsidR="00142CA3" w:rsidRPr="00142CA3">
              <w:rPr>
                <w:rFonts w:ascii="Times New Roman" w:hAnsi="Times New Roman"/>
                <w:lang w:eastAsia="en-GB"/>
              </w:rPr>
              <w:t>centralizes</w:t>
            </w:r>
            <w:r w:rsidRPr="00142CA3">
              <w:rPr>
                <w:rFonts w:ascii="Times New Roman" w:hAnsi="Times New Roman"/>
                <w:lang w:eastAsia="en-GB"/>
              </w:rPr>
              <w:t xml:space="preserve"> companies, contacts, leads, interactions, projects, phase tasks, approvals, dashboards, and management information. The system uses role-based permissions so that each user can access and perform actions according to their responsibilities.</w:t>
            </w:r>
          </w:p>
          <w:tbl>
            <w:tblPr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3514"/>
              <w:gridCol w:w="5299"/>
            </w:tblGrid>
            <w:tr w:rsidR="000C3012" w14:paraId="1B8154B6" w14:textId="77777777">
              <w:tc>
                <w:tcPr>
                  <w:tcW w:w="0" w:type="auto"/>
                  <w:hideMark/>
                </w:tcPr>
                <w:p w14:paraId="0603C4CB" w14:textId="77777777" w:rsidR="000C3012" w:rsidRDefault="000C3012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Project Objective</w:t>
                  </w:r>
                </w:p>
              </w:tc>
              <w:tc>
                <w:tcPr>
                  <w:tcW w:w="0" w:type="auto"/>
                  <w:hideMark/>
                </w:tcPr>
                <w:p w14:paraId="59A1492E" w14:textId="77777777" w:rsidR="000C3012" w:rsidRDefault="000C3012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Deliverable</w:t>
                  </w:r>
                </w:p>
              </w:tc>
            </w:tr>
            <w:tr w:rsidR="000C3012" w14:paraId="18F473CA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4B9B8C47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Company &amp; Contact Management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2038735F" w14:textId="390E4D51" w:rsidR="000C3012" w:rsidRDefault="00142CA3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</w:t>
                  </w:r>
                  <w:r w:rsidR="000C3012">
                    <w:rPr>
                      <w:rFonts w:ascii="Times New Roman" w:hAnsi="Times New Roman"/>
                    </w:rPr>
                    <w:t>View and manage company records according to user permissions.</w:t>
                  </w:r>
                </w:p>
                <w:p w14:paraId="3A35F381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Add and update contacts associated with companies.</w:t>
                  </w:r>
                </w:p>
                <w:p w14:paraId="12163013" w14:textId="2F8B4FC5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Assign or change company ownership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2961688B" w14:textId="42CB7361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Maintain company and contact records linked to CRM activities.</w:t>
                  </w:r>
                </w:p>
              </w:tc>
            </w:tr>
            <w:tr w:rsidR="000C3012" w14:paraId="70261475" w14:textId="77777777">
              <w:tc>
                <w:tcPr>
                  <w:tcW w:w="0" w:type="auto"/>
                  <w:hideMark/>
                </w:tcPr>
                <w:p w14:paraId="750AD74F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Lead Management</w:t>
                  </w:r>
                </w:p>
              </w:tc>
              <w:tc>
                <w:tcPr>
                  <w:tcW w:w="0" w:type="auto"/>
                  <w:hideMark/>
                </w:tcPr>
                <w:p w14:paraId="253971D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Create leads linked to companies and </w:t>
                  </w:r>
                  <w:proofErr w:type="gramStart"/>
                  <w:r>
                    <w:rPr>
                      <w:rFonts w:ascii="Times New Roman" w:hAnsi="Times New Roman"/>
                    </w:rPr>
                    <w:t>optionally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contacts.</w:t>
                  </w:r>
                </w:p>
                <w:p w14:paraId="0E20E26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View leads according to role-based permissions.</w:t>
                  </w:r>
                </w:p>
                <w:p w14:paraId="3859C0C2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Assign leads to Sales Representatives.</w:t>
                  </w:r>
                </w:p>
                <w:p w14:paraId="73DE2DB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Update lead information according to role permissions.</w:t>
                  </w:r>
                </w:p>
                <w:p w14:paraId="3BF2E41E" w14:textId="6644AE43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Archive leads through the controlled archive workflow.</w:t>
                  </w:r>
                </w:p>
              </w:tc>
            </w:tr>
            <w:tr w:rsidR="000C3012" w14:paraId="69170169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7FEBCA3B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Customer Interaction &amp; Activity Tracking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24A70688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Log calls, meetings, emails and notes.</w:t>
                  </w:r>
                </w:p>
                <w:p w14:paraId="72322D73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Record interaction outcomes.</w:t>
                  </w:r>
                </w:p>
                <w:p w14:paraId="3677B66C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Link interactions </w:t>
                  </w:r>
                  <w:proofErr w:type="gramStart"/>
                  <w:r>
                    <w:rPr>
                      <w:rFonts w:ascii="Times New Roman" w:hAnsi="Times New Roman"/>
                    </w:rPr>
                    <w:t>to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relevant leads and contacts.</w:t>
                  </w:r>
                </w:p>
                <w:p w14:paraId="309914BE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View the combined activity timeline.</w:t>
                  </w:r>
                </w:p>
                <w:p w14:paraId="13BA31D9" w14:textId="299E1504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Mention users and reference project tasks where required.</w:t>
                  </w:r>
                </w:p>
              </w:tc>
            </w:tr>
            <w:tr w:rsidR="000C3012" w14:paraId="4862C399" w14:textId="77777777">
              <w:tc>
                <w:tcPr>
                  <w:tcW w:w="0" w:type="auto"/>
                  <w:hideMark/>
                </w:tcPr>
                <w:p w14:paraId="329E0019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Lead Qualification &amp; Status Management</w:t>
                  </w:r>
                </w:p>
              </w:tc>
              <w:tc>
                <w:tcPr>
                  <w:tcW w:w="0" w:type="auto"/>
                  <w:hideMark/>
                </w:tcPr>
                <w:p w14:paraId="329C561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Display HOT/COLD lead status.</w:t>
                  </w:r>
                </w:p>
                <w:p w14:paraId="431FF903" w14:textId="6395C573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Allow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 xml:space="preserve"> managers to change lead status with a reason.</w:t>
                  </w:r>
                </w:p>
                <w:p w14:paraId="0002C4B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Allow Sales Representatives to request status changes.</w:t>
                  </w:r>
                </w:p>
                <w:p w14:paraId="2516754A" w14:textId="1103D4FE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Allow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 xml:space="preserve"> users to approve or reject status-change requests.</w:t>
                  </w:r>
                </w:p>
                <w:p w14:paraId="72768895" w14:textId="0540E178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Configure the cold-lead threshold.</w:t>
                  </w:r>
                </w:p>
              </w:tc>
            </w:tr>
            <w:tr w:rsidR="000C3012" w14:paraId="5936B4ED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0FF6AE02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Project Lifecycle &amp; Phase Tasks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7B8E45A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Automatically associate a project with a lead.</w:t>
                  </w:r>
                </w:p>
                <w:p w14:paraId="3AC5CC0E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Manage the </w:t>
                  </w:r>
                  <w:proofErr w:type="gramStart"/>
                  <w:r>
                    <w:rPr>
                      <w:rFonts w:ascii="Times New Roman" w:hAnsi="Times New Roman"/>
                    </w:rPr>
                    <w:t>project's controlled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phase lifecycle.</w:t>
                  </w:r>
                </w:p>
                <w:p w14:paraId="0756D89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Assign Project Managers to projects.</w:t>
                  </w:r>
                </w:p>
                <w:p w14:paraId="2AA4AA28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Complete and record phase tasks.</w:t>
                  </w:r>
                </w:p>
                <w:p w14:paraId="1E33F2AE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Record task notes, forms and attachments.</w:t>
                  </w:r>
                </w:p>
                <w:p w14:paraId="5A16AA7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Track task due dates and overdue work.</w:t>
                  </w:r>
                </w:p>
                <w:p w14:paraId="057E4C03" w14:textId="09283FC1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lastRenderedPageBreak/>
                    <w:t xml:space="preserve">• Manage project execution status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</w:tc>
            </w:tr>
            <w:tr w:rsidR="000C3012" w14:paraId="2D824B88" w14:textId="77777777">
              <w:tc>
                <w:tcPr>
                  <w:tcW w:w="0" w:type="auto"/>
                  <w:hideMark/>
                </w:tcPr>
                <w:p w14:paraId="22C7DDE3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lastRenderedPageBreak/>
                    <w:t>Phase Sign-off &amp; Approval Management</w:t>
                  </w:r>
                </w:p>
              </w:tc>
              <w:tc>
                <w:tcPr>
                  <w:tcW w:w="0" w:type="auto"/>
                  <w:hideMark/>
                </w:tcPr>
                <w:p w14:paraId="495B435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Request phase </w:t>
                  </w:r>
                  <w:proofErr w:type="gramStart"/>
                  <w:r>
                    <w:rPr>
                      <w:rFonts w:ascii="Times New Roman" w:hAnsi="Times New Roman"/>
                    </w:rPr>
                    <w:t>sign-offs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after required work is completed.</w:t>
                  </w:r>
                </w:p>
                <w:p w14:paraId="36FE9032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Review, approve or reject sign-off requests according to role permissions.</w:t>
                  </w:r>
                </w:p>
                <w:p w14:paraId="043FE51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Prevent users from approving their own requests.</w:t>
                  </w:r>
                </w:p>
                <w:p w14:paraId="284A13B7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Advance projects only after the required approval.</w:t>
                  </w:r>
                </w:p>
                <w:p w14:paraId="6898159E" w14:textId="224410ED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Apply the Executive Manager approval rule for Phase 4 sign-off.</w:t>
                  </w:r>
                </w:p>
              </w:tc>
            </w:tr>
            <w:tr w:rsidR="000C3012" w14:paraId="00D63C4C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7A9860EB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Requirement Templates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6DC8089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Create and manage project requirement templates.</w:t>
                  </w:r>
                </w:p>
                <w:p w14:paraId="0378ECA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Create, edit, reorder, copy, activate and deactivate templates.</w:t>
                  </w:r>
                </w:p>
                <w:p w14:paraId="42CB0045" w14:textId="2DFDFA52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Configure standard task structures for new projects.</w:t>
                  </w:r>
                </w:p>
              </w:tc>
            </w:tr>
            <w:tr w:rsidR="000C3012" w14:paraId="55191A6A" w14:textId="77777777">
              <w:tc>
                <w:tcPr>
                  <w:tcW w:w="0" w:type="auto"/>
                  <w:hideMark/>
                </w:tcPr>
                <w:p w14:paraId="35D3F24C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Visual Project Pipeline</w:t>
                  </w:r>
                </w:p>
              </w:tc>
              <w:tc>
                <w:tcPr>
                  <w:tcW w:w="0" w:type="auto"/>
                  <w:hideMark/>
                </w:tcPr>
                <w:p w14:paraId="1442A268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Display project cards grouped by their current phase.</w:t>
                  </w:r>
                </w:p>
                <w:p w14:paraId="2223A9DD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Reorder project cards within a phase.</w:t>
                  </w:r>
                </w:p>
                <w:p w14:paraId="1F031A6A" w14:textId="5B5D3769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Prevent board reordering from directly changing the project's phase.</w:t>
                  </w:r>
                </w:p>
              </w:tc>
            </w:tr>
            <w:tr w:rsidR="000C3012" w14:paraId="1DF05568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3F174068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Search &amp; Filtering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0120C270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Search company and lead records.</w:t>
                  </w:r>
                </w:p>
                <w:p w14:paraId="24CA5EF1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Filter leads by status, phase, Sales Representative and Project Manager.</w:t>
                  </w:r>
                </w:p>
                <w:p w14:paraId="7A0E9ED5" w14:textId="60CFF3D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Sort displayed records where supported.</w:t>
                  </w:r>
                </w:p>
              </w:tc>
            </w:tr>
            <w:tr w:rsidR="000C3012" w14:paraId="6A2B09A1" w14:textId="77777777">
              <w:tc>
                <w:tcPr>
                  <w:tcW w:w="0" w:type="auto"/>
                  <w:hideMark/>
                </w:tcPr>
                <w:p w14:paraId="28092C5B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Calendar &amp; Task Scheduling</w:t>
                  </w:r>
                </w:p>
              </w:tc>
              <w:tc>
                <w:tcPr>
                  <w:tcW w:w="0" w:type="auto"/>
                  <w:hideMark/>
                </w:tcPr>
                <w:p w14:paraId="2AA5F059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Display relevant task due dates and statuses in a calendar.</w:t>
                  </w:r>
                </w:p>
                <w:p w14:paraId="02F77408" w14:textId="02A90EB5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Identify upcoming, due-soon, overdue and completed tasks.</w:t>
                  </w:r>
                </w:p>
              </w:tc>
            </w:tr>
            <w:tr w:rsidR="000C3012" w14:paraId="125E55C9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101D6492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Dashboards &amp; Operational Monitoring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656F9DD0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Provide role-based dashboards.</w:t>
                  </w:r>
                </w:p>
                <w:p w14:paraId="339F5D5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Display relevant leads, projects, approvals and overdue work.</w:t>
                  </w:r>
                </w:p>
                <w:p w14:paraId="52A801EA" w14:textId="06061D51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Provide team-level information for management users.</w:t>
                  </w:r>
                </w:p>
              </w:tc>
            </w:tr>
            <w:tr w:rsidR="000C3012" w14:paraId="2373708E" w14:textId="77777777">
              <w:tc>
                <w:tcPr>
                  <w:tcW w:w="0" w:type="auto"/>
                  <w:hideMark/>
                </w:tcPr>
                <w:p w14:paraId="480DC973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Management Reporting</w:t>
                  </w:r>
                </w:p>
              </w:tc>
              <w:tc>
                <w:tcPr>
                  <w:tcW w:w="0" w:type="auto"/>
                  <w:hideMark/>
                </w:tcPr>
                <w:p w14:paraId="72C353F6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Generate management reports for a selected period.</w:t>
                  </w:r>
                </w:p>
                <w:p w14:paraId="1C0AF0E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Review project, approval and interaction activity.</w:t>
                  </w:r>
                </w:p>
                <w:p w14:paraId="53F61AEA" w14:textId="4A78EC38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Export report data for use outside the CRM.</w:t>
                  </w:r>
                </w:p>
              </w:tc>
            </w:tr>
            <w:tr w:rsidR="000C3012" w14:paraId="3E38F92B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1EB1C07E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System Administration &amp; Settings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1F1D6456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Apply Role-Based Access Control across the system.</w:t>
                  </w:r>
                </w:p>
                <w:p w14:paraId="7F6E062E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Configure the cold-lead threshold.</w:t>
                  </w:r>
                </w:p>
                <w:p w14:paraId="27D5E3F6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Manage requirement templates according to permissions.</w:t>
                  </w:r>
                </w:p>
                <w:p w14:paraId="690E21D9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Maintain activity and system records.</w:t>
                  </w:r>
                </w:p>
                <w:p w14:paraId="24327180" w14:textId="38DFB70F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Allow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 xml:space="preserve"> hard deletion of archived records.</w:t>
                  </w:r>
                </w:p>
              </w:tc>
            </w:tr>
            <w:tr w:rsidR="000C3012" w14:paraId="7895D20E" w14:textId="77777777">
              <w:tc>
                <w:tcPr>
                  <w:tcW w:w="0" w:type="auto"/>
                  <w:hideMark/>
                </w:tcPr>
                <w:p w14:paraId="2ABBACE8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Personal Preferences &amp; Notifications</w:t>
                  </w:r>
                </w:p>
              </w:tc>
              <w:tc>
                <w:tcPr>
                  <w:tcW w:w="0" w:type="auto"/>
                  <w:hideMark/>
                </w:tcPr>
                <w:p w14:paraId="4257ECA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Allow users to manage personal display preferences.</w:t>
                  </w:r>
                </w:p>
                <w:p w14:paraId="1FB69F87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Support theme, font size and interface density settings.</w:t>
                  </w:r>
                </w:p>
                <w:p w14:paraId="7CE5024A" w14:textId="421E4E82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Support relevant notifications and user mentions.</w:t>
                  </w:r>
                </w:p>
              </w:tc>
            </w:tr>
          </w:tbl>
          <w:p w14:paraId="49199F24" w14:textId="77777777" w:rsidR="0035386C" w:rsidRPr="00142CA3" w:rsidRDefault="0035386C" w:rsidP="006975C5">
            <w:pPr>
              <w:rPr>
                <w:rFonts w:ascii="Times New Roman" w:hAnsi="Times New Roman"/>
                <w:lang w:val="en-GB" w:eastAsia="en-GB"/>
              </w:rPr>
            </w:pPr>
          </w:p>
        </w:tc>
      </w:tr>
      <w:tr w:rsidR="0035386C" w:rsidRPr="00142CA3" w14:paraId="14C1A979" w14:textId="77777777" w:rsidTr="006975C5">
        <w:tc>
          <w:tcPr>
            <w:tcW w:w="9039" w:type="dxa"/>
            <w:shd w:val="clear" w:color="auto" w:fill="D9D9D9"/>
          </w:tcPr>
          <w:p w14:paraId="161DEAB4" w14:textId="77777777" w:rsidR="0035386C" w:rsidRPr="00142CA3" w:rsidRDefault="00395DB5" w:rsidP="006975C5">
            <w:pPr>
              <w:pStyle w:val="Heading2"/>
              <w:numPr>
                <w:ilvl w:val="0"/>
                <w:numId w:val="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142CA3">
              <w:rPr>
                <w:rFonts w:ascii="Times New Roman" w:hAnsi="Times New Roman" w:cs="Times New Roman"/>
              </w:rPr>
              <w:lastRenderedPageBreak/>
              <w:t xml:space="preserve">Who are the End Users? How Does your solution address their needs? </w:t>
            </w:r>
          </w:p>
        </w:tc>
      </w:tr>
      <w:tr w:rsidR="0035386C" w:rsidRPr="00142CA3" w14:paraId="4CB660CD" w14:textId="77777777" w:rsidTr="006975C5">
        <w:tc>
          <w:tcPr>
            <w:tcW w:w="9039" w:type="dxa"/>
          </w:tcPr>
          <w:tbl>
            <w:tblPr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2352"/>
              <w:gridCol w:w="6461"/>
            </w:tblGrid>
            <w:tr w:rsidR="000C3012" w14:paraId="34670D3B" w14:textId="77777777">
              <w:tc>
                <w:tcPr>
                  <w:tcW w:w="0" w:type="auto"/>
                  <w:hideMark/>
                </w:tcPr>
                <w:p w14:paraId="1F89B1AE" w14:textId="77777777" w:rsidR="000C3012" w:rsidRDefault="000C3012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End User</w:t>
                  </w:r>
                </w:p>
              </w:tc>
              <w:tc>
                <w:tcPr>
                  <w:tcW w:w="0" w:type="auto"/>
                  <w:hideMark/>
                </w:tcPr>
                <w:p w14:paraId="00721A49" w14:textId="77777777" w:rsidR="000C3012" w:rsidRDefault="000C3012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How the solution addresses their needs</w:t>
                  </w:r>
                </w:p>
              </w:tc>
            </w:tr>
            <w:tr w:rsidR="000C3012" w14:paraId="7A65760A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70735870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Sales Representative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54690EA0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Views relevant companies, contacts and </w:t>
                  </w:r>
                  <w:proofErr w:type="gramStart"/>
                  <w:r>
                    <w:rPr>
                      <w:rFonts w:ascii="Times New Roman" w:hAnsi="Times New Roman"/>
                    </w:rPr>
                    <w:t>leads</w:t>
                  </w:r>
                  <w:proofErr w:type="gramEnd"/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35354BBC" w14:textId="721FBD78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Creates leads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2087CA42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Logs customer interactions.</w:t>
                  </w:r>
                </w:p>
                <w:p w14:paraId="4D1AED36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Views HOT/COLD lead status.</w:t>
                  </w:r>
                </w:p>
                <w:p w14:paraId="498C13F9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Requests lead status changes when required.</w:t>
                  </w:r>
                </w:p>
                <w:p w14:paraId="4325329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Completes assigned project tasks.</w:t>
                  </w:r>
                </w:p>
                <w:p w14:paraId="2348788A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Requests phase </w:t>
                  </w:r>
                  <w:proofErr w:type="gramStart"/>
                  <w:r>
                    <w:rPr>
                      <w:rFonts w:ascii="Times New Roman" w:hAnsi="Times New Roman"/>
                    </w:rPr>
                    <w:t>sign-offs</w:t>
                  </w:r>
                  <w:proofErr w:type="gramEnd"/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1414BB63" w14:textId="05121F53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Views personal dashboard and relevant overdue work.</w:t>
                  </w:r>
                </w:p>
              </w:tc>
            </w:tr>
            <w:tr w:rsidR="000C3012" w14:paraId="27DF9710" w14:textId="77777777">
              <w:tc>
                <w:tcPr>
                  <w:tcW w:w="0" w:type="auto"/>
                  <w:hideMark/>
                </w:tcPr>
                <w:p w14:paraId="216E5CDD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Sales Manager</w:t>
                  </w:r>
                </w:p>
              </w:tc>
              <w:tc>
                <w:tcPr>
                  <w:tcW w:w="0" w:type="auto"/>
                  <w:hideMark/>
                </w:tcPr>
                <w:p w14:paraId="284DDA27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Manages companies, contacts, </w:t>
                  </w:r>
                  <w:proofErr w:type="gramStart"/>
                  <w:r>
                    <w:rPr>
                      <w:rFonts w:ascii="Times New Roman" w:hAnsi="Times New Roman"/>
                    </w:rPr>
                    <w:t>leads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and projects according to permissions.</w:t>
                  </w:r>
                </w:p>
                <w:p w14:paraId="7C83F053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Assigns lead and company ownership.</w:t>
                  </w:r>
                </w:p>
                <w:p w14:paraId="774C42F5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Changes HOT/</w:t>
                  </w:r>
                  <w:proofErr w:type="gramStart"/>
                  <w:r>
                    <w:rPr>
                      <w:rFonts w:ascii="Times New Roman" w:hAnsi="Times New Roman"/>
                    </w:rPr>
                    <w:t>COLD lead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status with reasons.</w:t>
                  </w:r>
                </w:p>
                <w:p w14:paraId="0F27FB33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Reviews and approves relevant requests.</w:t>
                  </w:r>
                </w:p>
                <w:p w14:paraId="267BDFCE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Assigns Project Managers.</w:t>
                  </w:r>
                </w:p>
                <w:p w14:paraId="7F3B7BAF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Manages requirement templates.</w:t>
                  </w:r>
                </w:p>
                <w:p w14:paraId="61571589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Monitors team dashboards, projects, approvals and overdue work.</w:t>
                  </w:r>
                </w:p>
                <w:p w14:paraId="21ED4E3F" w14:textId="2804F5D1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Generates management reports.</w:t>
                  </w:r>
                </w:p>
              </w:tc>
            </w:tr>
            <w:tr w:rsidR="000C3012" w14:paraId="5AF64513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47B301ED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Executive Manager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504B2CA9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Performs management functions across CRM records.</w:t>
                  </w:r>
                </w:p>
                <w:p w14:paraId="7F3DEA52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Reviews team and business information.</w:t>
                  </w:r>
                </w:p>
                <w:p w14:paraId="686BD773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Approves relevant requests according to the workflow.</w:t>
                  </w:r>
                </w:p>
                <w:p w14:paraId="70DBC07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Decides Phase 4 sign-off requests.</w:t>
                  </w:r>
                </w:p>
                <w:p w14:paraId="101C05C0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proofErr w:type="gramStart"/>
                  <w:r>
                    <w:rPr>
                      <w:rFonts w:ascii="Times New Roman" w:hAnsi="Times New Roman"/>
                    </w:rPr>
                    <w:t>• Reviews management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dashboards and reports.</w:t>
                  </w:r>
                </w:p>
                <w:p w14:paraId="395DB505" w14:textId="17576392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Configures relevant system settings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</w:tc>
            </w:tr>
            <w:tr w:rsidR="000C3012" w14:paraId="766E067B" w14:textId="77777777">
              <w:tc>
                <w:tcPr>
                  <w:tcW w:w="0" w:type="auto"/>
                  <w:hideMark/>
                </w:tcPr>
                <w:p w14:paraId="34C4D5F3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Project Manager</w:t>
                  </w:r>
                </w:p>
              </w:tc>
              <w:tc>
                <w:tcPr>
                  <w:tcW w:w="0" w:type="auto"/>
                  <w:hideMark/>
                </w:tcPr>
                <w:p w14:paraId="35625B7D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Views CRM records relevant to project delivery.</w:t>
                  </w:r>
                </w:p>
                <w:p w14:paraId="107AEF6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Manages assigned project work.</w:t>
                  </w:r>
                </w:p>
                <w:p w14:paraId="3E6DA3D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Completes and confirms applicable phase tasks.</w:t>
                  </w:r>
                </w:p>
                <w:p w14:paraId="531FA4A2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Records task information, forms and attachments.</w:t>
                  </w:r>
                </w:p>
                <w:p w14:paraId="7777CEA6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Manages relevant execution status.</w:t>
                  </w:r>
                </w:p>
                <w:p w14:paraId="08DC2FE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Requests phase </w:t>
                  </w:r>
                  <w:proofErr w:type="gramStart"/>
                  <w:r>
                    <w:rPr>
                      <w:rFonts w:ascii="Times New Roman" w:hAnsi="Times New Roman"/>
                    </w:rPr>
                    <w:t>sign-offs</w:t>
                  </w:r>
                  <w:proofErr w:type="gramEnd"/>
                  <w:r>
                    <w:rPr>
                      <w:rFonts w:ascii="Times New Roman" w:hAnsi="Times New Roman"/>
                    </w:rPr>
                    <w:t xml:space="preserve"> for assigned projects.</w:t>
                  </w:r>
                </w:p>
                <w:p w14:paraId="7E50A244" w14:textId="4A3FB3A9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Tracks project tasks and due dates.</w:t>
                  </w:r>
                </w:p>
              </w:tc>
            </w:tr>
            <w:tr w:rsidR="000C3012" w14:paraId="397D161D" w14:textId="77777777">
              <w:tc>
                <w:tcPr>
                  <w:tcW w:w="0" w:type="auto"/>
                  <w:shd w:val="clear" w:color="auto" w:fill="F2F2F2"/>
                  <w:hideMark/>
                </w:tcPr>
                <w:p w14:paraId="75FB9F95" w14:textId="77777777" w:rsidR="000C3012" w:rsidRDefault="000C3012" w:rsidP="000C3012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System Administrator</w:t>
                  </w:r>
                </w:p>
              </w:tc>
              <w:tc>
                <w:tcPr>
                  <w:tcW w:w="0" w:type="auto"/>
                  <w:shd w:val="clear" w:color="auto" w:fill="F2F2F2"/>
                  <w:hideMark/>
                </w:tcPr>
                <w:p w14:paraId="0619DE54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Maintains system-level configuration according to permissions.</w:t>
                  </w:r>
                </w:p>
                <w:p w14:paraId="3A2E6346" w14:textId="501C58F1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Manages requirement templates and system settings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34E5E44B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Has read access to system records.</w:t>
                  </w:r>
                </w:p>
                <w:p w14:paraId="5FBEAE53" w14:textId="77777777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Supports controlled administrative operations.</w:t>
                  </w:r>
                </w:p>
                <w:p w14:paraId="7AC974E8" w14:textId="39E2D6DB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• Can hard-delete already archived records where </w:t>
                  </w:r>
                  <w:r>
                    <w:rPr>
                      <w:rFonts w:ascii="Times New Roman" w:hAnsi="Times New Roman"/>
                    </w:rPr>
                    <w:t>authorized</w:t>
                  </w:r>
                  <w:r>
                    <w:rPr>
                      <w:rFonts w:ascii="Times New Roman" w:hAnsi="Times New Roman"/>
                    </w:rPr>
                    <w:t>.</w:t>
                  </w:r>
                </w:p>
                <w:p w14:paraId="5125FD8E" w14:textId="31328949" w:rsidR="000C3012" w:rsidRDefault="000C3012" w:rsidP="000C30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• Supports system-level access and configuration management.</w:t>
                  </w:r>
                </w:p>
              </w:tc>
            </w:tr>
          </w:tbl>
          <w:p w14:paraId="7A7489E1" w14:textId="77777777" w:rsidR="0035386C" w:rsidRPr="00142CA3" w:rsidRDefault="0035386C" w:rsidP="0035386C">
            <w:pPr>
              <w:rPr>
                <w:rFonts w:ascii="Times New Roman" w:hAnsi="Times New Roman"/>
                <w:lang w:val="en-GB" w:eastAsia="en-GB"/>
              </w:rPr>
            </w:pPr>
          </w:p>
          <w:p w14:paraId="63DA6736" w14:textId="77777777" w:rsidR="0035386C" w:rsidRPr="00142CA3" w:rsidRDefault="0035386C" w:rsidP="006975C5">
            <w:pPr>
              <w:rPr>
                <w:rFonts w:ascii="Times New Roman" w:hAnsi="Times New Roman"/>
                <w:lang w:val="en-GB" w:eastAsia="en-GB"/>
              </w:rPr>
            </w:pPr>
          </w:p>
        </w:tc>
      </w:tr>
      <w:tr w:rsidR="00A45687" w:rsidRPr="00142CA3" w14:paraId="73848365" w14:textId="77777777" w:rsidTr="00B01033">
        <w:tc>
          <w:tcPr>
            <w:tcW w:w="9039" w:type="dxa"/>
            <w:shd w:val="clear" w:color="auto" w:fill="E8E8E8"/>
          </w:tcPr>
          <w:p w14:paraId="0BAC7EAE" w14:textId="77777777" w:rsidR="00A45687" w:rsidRPr="00142CA3" w:rsidRDefault="00395DB5" w:rsidP="006975C5">
            <w:pPr>
              <w:pStyle w:val="Heading2"/>
              <w:numPr>
                <w:ilvl w:val="0"/>
                <w:numId w:val="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142CA3">
              <w:rPr>
                <w:rFonts w:ascii="Times New Roman" w:hAnsi="Times New Roman" w:cs="Times New Roman"/>
              </w:rPr>
              <w:t xml:space="preserve">User Personas – Identify personas for your end users </w:t>
            </w:r>
          </w:p>
        </w:tc>
      </w:tr>
    </w:tbl>
    <w:p w14:paraId="1A97F912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142CA3">
        <w:rPr>
          <w:rFonts w:ascii="Times New Roman" w:hAnsi="Times New Roman"/>
          <w:b/>
          <w:bCs/>
          <w:sz w:val="32"/>
          <w:szCs w:val="32"/>
        </w:rPr>
        <w:t>Persona 1: The Sales Representative</w:t>
      </w:r>
    </w:p>
    <w:p w14:paraId="2E94DB58" w14:textId="7777777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Name:</w:t>
      </w:r>
      <w:r w:rsidRPr="00142CA3">
        <w:rPr>
          <w:rFonts w:ascii="Times New Roman" w:hAnsi="Times New Roman"/>
        </w:rPr>
        <w:t xml:space="preserve"> </w:t>
      </w:r>
      <w:proofErr w:type="spellStart"/>
      <w:r w:rsidRPr="00142CA3">
        <w:rPr>
          <w:rFonts w:ascii="Times New Roman" w:hAnsi="Times New Roman"/>
        </w:rPr>
        <w:t>Ravindu</w:t>
      </w:r>
      <w:proofErr w:type="spellEnd"/>
      <w:r w:rsidRPr="00142CA3">
        <w:rPr>
          <w:rFonts w:ascii="Times New Roman" w:hAnsi="Times New Roman"/>
        </w:rPr>
        <w:t xml:space="preserve"> Perera</w:t>
      </w:r>
    </w:p>
    <w:p w14:paraId="2BC8AE6E" w14:textId="77E4FEC5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lastRenderedPageBreak/>
        <w:t>Age:</w:t>
      </w:r>
      <w:r w:rsidRPr="00142CA3">
        <w:rPr>
          <w:rFonts w:ascii="Times New Roman" w:hAnsi="Times New Roman"/>
        </w:rPr>
        <w:t xml:space="preserve"> 26</w:t>
      </w:r>
    </w:p>
    <w:p w14:paraId="25DD7E2C" w14:textId="270EC62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Education:</w:t>
      </w:r>
      <w:r w:rsidRPr="00142CA3">
        <w:rPr>
          <w:rFonts w:ascii="Times New Roman" w:hAnsi="Times New Roman"/>
        </w:rPr>
        <w:t xml:space="preserve"> </w:t>
      </w:r>
      <w:proofErr w:type="gramStart"/>
      <w:r w:rsidRPr="00142CA3">
        <w:rPr>
          <w:rFonts w:ascii="Times New Roman" w:hAnsi="Times New Roman"/>
        </w:rPr>
        <w:t>Bachelor's in Communications</w:t>
      </w:r>
      <w:proofErr w:type="gramEnd"/>
    </w:p>
    <w:p w14:paraId="115EAB79" w14:textId="7CD47FEF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Occupation:</w:t>
      </w:r>
      <w:r w:rsidRPr="00142CA3">
        <w:rPr>
          <w:rFonts w:ascii="Times New Roman" w:hAnsi="Times New Roman"/>
        </w:rPr>
        <w:t xml:space="preserve"> Sales Representative</w:t>
      </w:r>
    </w:p>
    <w:p w14:paraId="533AF324" w14:textId="7F3CF5BF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Tech Literacy:</w:t>
      </w:r>
      <w:r w:rsidRPr="00142CA3">
        <w:rPr>
          <w:rFonts w:ascii="Times New Roman" w:hAnsi="Times New Roman"/>
        </w:rPr>
        <w:t xml:space="preserve"> Medium-High</w:t>
      </w:r>
    </w:p>
    <w:p w14:paraId="178E907C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Bio</w:t>
      </w:r>
    </w:p>
    <w:p w14:paraId="5349A7CF" w14:textId="77777777" w:rsidR="00142CA3" w:rsidRPr="00142CA3" w:rsidRDefault="00142CA3" w:rsidP="00142CA3">
      <w:pPr>
        <w:jc w:val="both"/>
        <w:rPr>
          <w:rFonts w:ascii="Times New Roman" w:hAnsi="Times New Roman"/>
        </w:rPr>
      </w:pPr>
      <w:proofErr w:type="spellStart"/>
      <w:r w:rsidRPr="00142CA3">
        <w:rPr>
          <w:rFonts w:ascii="Times New Roman" w:hAnsi="Times New Roman"/>
        </w:rPr>
        <w:t>Ravindu</w:t>
      </w:r>
      <w:proofErr w:type="spellEnd"/>
      <w:r w:rsidRPr="00142CA3">
        <w:rPr>
          <w:rFonts w:ascii="Times New Roman" w:hAnsi="Times New Roman"/>
        </w:rPr>
        <w:t xml:space="preserve"> manages multiple prospects and regularly communicates with customers through calls, meetings, emails and other communication channels. He needs to maintain accurate lead information while completing daily sales activities.</w:t>
      </w:r>
    </w:p>
    <w:p w14:paraId="4BB783F8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Core Needs</w:t>
      </w:r>
    </w:p>
    <w:p w14:paraId="5A4E9DC7" w14:textId="77777777" w:rsidR="00142CA3" w:rsidRPr="00142CA3" w:rsidRDefault="00142CA3" w:rsidP="00142CA3">
      <w:pPr>
        <w:numPr>
          <w:ilvl w:val="0"/>
          <w:numId w:val="16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one central location for company, contact and lead information. </w:t>
      </w:r>
    </w:p>
    <w:p w14:paraId="1507CF96" w14:textId="77777777" w:rsidR="00142CA3" w:rsidRPr="00142CA3" w:rsidRDefault="00142CA3" w:rsidP="00142CA3">
      <w:pPr>
        <w:numPr>
          <w:ilvl w:val="0"/>
          <w:numId w:val="16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quickly view leads </w:t>
      </w:r>
      <w:proofErr w:type="gramStart"/>
      <w:r w:rsidRPr="00142CA3">
        <w:rPr>
          <w:rFonts w:ascii="Times New Roman" w:hAnsi="Times New Roman"/>
        </w:rPr>
        <w:t>requiring</w:t>
      </w:r>
      <w:proofErr w:type="gramEnd"/>
      <w:r w:rsidRPr="00142CA3">
        <w:rPr>
          <w:rFonts w:ascii="Times New Roman" w:hAnsi="Times New Roman"/>
        </w:rPr>
        <w:t xml:space="preserve"> attention. </w:t>
      </w:r>
    </w:p>
    <w:p w14:paraId="67B35D5F" w14:textId="77777777" w:rsidR="00142CA3" w:rsidRPr="00142CA3" w:rsidRDefault="00142CA3" w:rsidP="00142CA3">
      <w:pPr>
        <w:numPr>
          <w:ilvl w:val="0"/>
          <w:numId w:val="16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record customer interactions. </w:t>
      </w:r>
    </w:p>
    <w:p w14:paraId="6711E1F9" w14:textId="77777777" w:rsidR="00142CA3" w:rsidRPr="00142CA3" w:rsidRDefault="00142CA3" w:rsidP="00142CA3">
      <w:pPr>
        <w:numPr>
          <w:ilvl w:val="0"/>
          <w:numId w:val="16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complete assigned project tasks. </w:t>
      </w:r>
    </w:p>
    <w:p w14:paraId="3416ECD8" w14:textId="77777777" w:rsidR="00142CA3" w:rsidRPr="00142CA3" w:rsidRDefault="00142CA3" w:rsidP="00142CA3">
      <w:pPr>
        <w:numPr>
          <w:ilvl w:val="0"/>
          <w:numId w:val="16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request approvals without bypassing the defined workflow. </w:t>
      </w:r>
    </w:p>
    <w:p w14:paraId="6E88D6B5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Frustrations</w:t>
      </w:r>
    </w:p>
    <w:p w14:paraId="12A1DF75" w14:textId="77777777" w:rsidR="00142CA3" w:rsidRPr="00142CA3" w:rsidRDefault="00142CA3" w:rsidP="00142CA3">
      <w:pPr>
        <w:numPr>
          <w:ilvl w:val="0"/>
          <w:numId w:val="17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Customer information can become difficult to track when stored across different sources. </w:t>
      </w:r>
    </w:p>
    <w:p w14:paraId="67064F29" w14:textId="77777777" w:rsidR="00142CA3" w:rsidRPr="00142CA3" w:rsidRDefault="00142CA3" w:rsidP="00142CA3">
      <w:pPr>
        <w:numPr>
          <w:ilvl w:val="0"/>
          <w:numId w:val="17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Manual status updates can cause important leads to be overlooked. </w:t>
      </w:r>
    </w:p>
    <w:p w14:paraId="7817D8EB" w14:textId="77777777" w:rsidR="00142CA3" w:rsidRDefault="00142CA3" w:rsidP="00142CA3">
      <w:pPr>
        <w:numPr>
          <w:ilvl w:val="0"/>
          <w:numId w:val="17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Missing interaction history makes it difficult to understand previous customer communication. </w:t>
      </w:r>
    </w:p>
    <w:p w14:paraId="7275F142" w14:textId="77777777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45E9A755" w14:textId="6AF68B78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2FC53A60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142CA3">
        <w:rPr>
          <w:rFonts w:ascii="Times New Roman" w:hAnsi="Times New Roman"/>
          <w:b/>
          <w:bCs/>
          <w:sz w:val="32"/>
          <w:szCs w:val="32"/>
        </w:rPr>
        <w:t>Persona 2: The Sales Manager</w:t>
      </w:r>
    </w:p>
    <w:p w14:paraId="596B94AC" w14:textId="7777777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Name:</w:t>
      </w:r>
      <w:r w:rsidRPr="00142CA3">
        <w:rPr>
          <w:rFonts w:ascii="Times New Roman" w:hAnsi="Times New Roman"/>
        </w:rPr>
        <w:t xml:space="preserve"> Rashmi </w:t>
      </w:r>
      <w:proofErr w:type="spellStart"/>
      <w:r w:rsidRPr="00142CA3">
        <w:rPr>
          <w:rFonts w:ascii="Times New Roman" w:hAnsi="Times New Roman"/>
        </w:rPr>
        <w:t>Senanayaka</w:t>
      </w:r>
      <w:proofErr w:type="spellEnd"/>
    </w:p>
    <w:p w14:paraId="40F8BD32" w14:textId="44DB7B8C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Age:</w:t>
      </w:r>
      <w:r w:rsidRPr="00142CA3">
        <w:rPr>
          <w:rFonts w:ascii="Times New Roman" w:hAnsi="Times New Roman"/>
        </w:rPr>
        <w:t xml:space="preserve"> 38</w:t>
      </w:r>
    </w:p>
    <w:p w14:paraId="20FA2DAA" w14:textId="331F8499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Education:</w:t>
      </w:r>
      <w:r w:rsidRPr="00142CA3">
        <w:rPr>
          <w:rFonts w:ascii="Times New Roman" w:hAnsi="Times New Roman"/>
        </w:rPr>
        <w:t xml:space="preserve"> </w:t>
      </w:r>
      <w:proofErr w:type="gramStart"/>
      <w:r w:rsidRPr="00142CA3">
        <w:rPr>
          <w:rFonts w:ascii="Times New Roman" w:hAnsi="Times New Roman"/>
        </w:rPr>
        <w:t>Master's in Business Administration</w:t>
      </w:r>
      <w:proofErr w:type="gramEnd"/>
      <w:r w:rsidRPr="00142CA3">
        <w:rPr>
          <w:rFonts w:ascii="Times New Roman" w:hAnsi="Times New Roman"/>
        </w:rPr>
        <w:t xml:space="preserve"> (MBA)</w:t>
      </w:r>
    </w:p>
    <w:p w14:paraId="5241E42D" w14:textId="5B2EBA25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Occupation:</w:t>
      </w:r>
      <w:r w:rsidRPr="00142CA3">
        <w:rPr>
          <w:rFonts w:ascii="Times New Roman" w:hAnsi="Times New Roman"/>
        </w:rPr>
        <w:t xml:space="preserve"> Sales Manager</w:t>
      </w:r>
    </w:p>
    <w:p w14:paraId="3C5D4E31" w14:textId="2AA8121B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Tech Literacy:</w:t>
      </w:r>
      <w:r w:rsidRPr="00142CA3">
        <w:rPr>
          <w:rFonts w:ascii="Times New Roman" w:hAnsi="Times New Roman"/>
        </w:rPr>
        <w:t xml:space="preserve"> High</w:t>
      </w:r>
    </w:p>
    <w:p w14:paraId="628D750E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Bio</w:t>
      </w:r>
    </w:p>
    <w:p w14:paraId="67D09052" w14:textId="77777777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>Rashmi manages a sales team and monitors the overall sales pipeline, team workload and customer activity.</w:t>
      </w:r>
    </w:p>
    <w:p w14:paraId="473D8BC1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Core Needs</w:t>
      </w:r>
    </w:p>
    <w:p w14:paraId="1F274F85" w14:textId="77777777" w:rsidR="00142CA3" w:rsidRPr="00142CA3" w:rsidRDefault="00142CA3" w:rsidP="00142CA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team-wide visibility of leads and projects. </w:t>
      </w:r>
    </w:p>
    <w:p w14:paraId="42226414" w14:textId="77777777" w:rsidR="00142CA3" w:rsidRPr="00142CA3" w:rsidRDefault="00142CA3" w:rsidP="00142CA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manage lead ownership. </w:t>
      </w:r>
    </w:p>
    <w:p w14:paraId="3C662709" w14:textId="77777777" w:rsidR="00142CA3" w:rsidRPr="00142CA3" w:rsidRDefault="00142CA3" w:rsidP="00142CA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control </w:t>
      </w:r>
      <w:proofErr w:type="gramStart"/>
      <w:r w:rsidRPr="00142CA3">
        <w:rPr>
          <w:rFonts w:ascii="Times New Roman" w:hAnsi="Times New Roman"/>
        </w:rPr>
        <w:t>lead</w:t>
      </w:r>
      <w:proofErr w:type="gramEnd"/>
      <w:r w:rsidRPr="00142CA3">
        <w:rPr>
          <w:rFonts w:ascii="Times New Roman" w:hAnsi="Times New Roman"/>
        </w:rPr>
        <w:t xml:space="preserve"> status changes. </w:t>
      </w:r>
    </w:p>
    <w:p w14:paraId="35F460F5" w14:textId="77777777" w:rsidR="00142CA3" w:rsidRPr="00142CA3" w:rsidRDefault="00142CA3" w:rsidP="00142CA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manage standard project task templates. </w:t>
      </w:r>
    </w:p>
    <w:p w14:paraId="7B3864ED" w14:textId="77777777" w:rsidR="00142CA3" w:rsidRPr="00142CA3" w:rsidRDefault="00142CA3" w:rsidP="00142CA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dashboards, approvals and reporting information. </w:t>
      </w:r>
    </w:p>
    <w:p w14:paraId="3D84D4B4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Frustrations</w:t>
      </w:r>
    </w:p>
    <w:p w14:paraId="2BE0D9EE" w14:textId="77777777" w:rsidR="00142CA3" w:rsidRPr="00142CA3" w:rsidRDefault="00142CA3" w:rsidP="00142CA3">
      <w:pPr>
        <w:numPr>
          <w:ilvl w:val="0"/>
          <w:numId w:val="19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Limited visibility into team activities. </w:t>
      </w:r>
    </w:p>
    <w:p w14:paraId="6C153F73" w14:textId="77777777" w:rsidR="00142CA3" w:rsidRPr="00142CA3" w:rsidRDefault="00142CA3" w:rsidP="00142CA3">
      <w:pPr>
        <w:numPr>
          <w:ilvl w:val="0"/>
          <w:numId w:val="19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Difficulty identifying inactive or problematic leads. </w:t>
      </w:r>
    </w:p>
    <w:p w14:paraId="062FFD44" w14:textId="77777777" w:rsidR="00142CA3" w:rsidRDefault="00142CA3" w:rsidP="00142CA3">
      <w:pPr>
        <w:numPr>
          <w:ilvl w:val="0"/>
          <w:numId w:val="19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Time spent collecting information manually for management reporting. </w:t>
      </w:r>
    </w:p>
    <w:p w14:paraId="19E056BB" w14:textId="77777777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7A13CF20" w14:textId="0F517541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64FDEC05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142CA3">
        <w:rPr>
          <w:rFonts w:ascii="Times New Roman" w:hAnsi="Times New Roman"/>
          <w:b/>
          <w:bCs/>
          <w:sz w:val="32"/>
          <w:szCs w:val="32"/>
        </w:rPr>
        <w:t>Persona 3: The Executive Manager</w:t>
      </w:r>
    </w:p>
    <w:p w14:paraId="1E151700" w14:textId="7777777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Name:</w:t>
      </w:r>
      <w:r w:rsidRPr="00142CA3">
        <w:rPr>
          <w:rFonts w:ascii="Times New Roman" w:hAnsi="Times New Roman"/>
        </w:rPr>
        <w:t xml:space="preserve"> </w:t>
      </w:r>
      <w:proofErr w:type="spellStart"/>
      <w:r w:rsidRPr="00142CA3">
        <w:rPr>
          <w:rFonts w:ascii="Times New Roman" w:hAnsi="Times New Roman"/>
        </w:rPr>
        <w:t>Tharidu</w:t>
      </w:r>
      <w:proofErr w:type="spellEnd"/>
      <w:r w:rsidRPr="00142CA3">
        <w:rPr>
          <w:rFonts w:ascii="Times New Roman" w:hAnsi="Times New Roman"/>
        </w:rPr>
        <w:t xml:space="preserve"> Balasooriya</w:t>
      </w:r>
    </w:p>
    <w:p w14:paraId="2D690271" w14:textId="38E277EF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Age:</w:t>
      </w:r>
      <w:r w:rsidRPr="00142CA3">
        <w:rPr>
          <w:rFonts w:ascii="Times New Roman" w:hAnsi="Times New Roman"/>
        </w:rPr>
        <w:t xml:space="preserve"> 48</w:t>
      </w:r>
    </w:p>
    <w:p w14:paraId="0C486A52" w14:textId="145C6D86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Education:</w:t>
      </w:r>
      <w:r w:rsidRPr="00142CA3">
        <w:rPr>
          <w:rFonts w:ascii="Times New Roman" w:hAnsi="Times New Roman"/>
        </w:rPr>
        <w:t xml:space="preserve"> </w:t>
      </w:r>
      <w:proofErr w:type="gramStart"/>
      <w:r w:rsidRPr="00142CA3">
        <w:rPr>
          <w:rFonts w:ascii="Times New Roman" w:hAnsi="Times New Roman"/>
        </w:rPr>
        <w:t>Master's in Finance</w:t>
      </w:r>
      <w:proofErr w:type="gramEnd"/>
    </w:p>
    <w:p w14:paraId="57DDAC12" w14:textId="3C3D3D10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Occupation:</w:t>
      </w:r>
      <w:r w:rsidRPr="00142CA3">
        <w:rPr>
          <w:rFonts w:ascii="Times New Roman" w:hAnsi="Times New Roman"/>
        </w:rPr>
        <w:t xml:space="preserve"> Executive Director / VP of Sales</w:t>
      </w:r>
    </w:p>
    <w:p w14:paraId="7C545D25" w14:textId="1F91ECFC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Tech Literacy:</w:t>
      </w:r>
      <w:r w:rsidRPr="00142CA3">
        <w:rPr>
          <w:rFonts w:ascii="Times New Roman" w:hAnsi="Times New Roman"/>
        </w:rPr>
        <w:t xml:space="preserve"> Medium</w:t>
      </w:r>
    </w:p>
    <w:p w14:paraId="4B8652C5" w14:textId="3CE320FA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lastRenderedPageBreak/>
        <w:t>Bio</w:t>
      </w:r>
    </w:p>
    <w:p w14:paraId="7B2232FE" w14:textId="39E50052" w:rsidR="00142CA3" w:rsidRPr="00142CA3" w:rsidRDefault="00142CA3" w:rsidP="00142CA3">
      <w:pPr>
        <w:jc w:val="both"/>
        <w:rPr>
          <w:rFonts w:ascii="Times New Roman" w:hAnsi="Times New Roman"/>
        </w:rPr>
      </w:pPr>
      <w:proofErr w:type="spellStart"/>
      <w:r w:rsidRPr="00142CA3">
        <w:rPr>
          <w:rFonts w:ascii="Times New Roman" w:hAnsi="Times New Roman"/>
        </w:rPr>
        <w:t>Tharidu</w:t>
      </w:r>
      <w:proofErr w:type="spellEnd"/>
      <w:r w:rsidRPr="00142CA3">
        <w:rPr>
          <w:rFonts w:ascii="Times New Roman" w:hAnsi="Times New Roman"/>
        </w:rPr>
        <w:t xml:space="preserve"> focuses on high-level business decisions and requires concise information about the </w:t>
      </w:r>
      <w:r w:rsidRPr="00142CA3">
        <w:rPr>
          <w:rFonts w:ascii="Times New Roman" w:hAnsi="Times New Roman"/>
        </w:rPr>
        <w:t>organization’s</w:t>
      </w:r>
      <w:r w:rsidRPr="00142CA3">
        <w:rPr>
          <w:rFonts w:ascii="Times New Roman" w:hAnsi="Times New Roman"/>
        </w:rPr>
        <w:t xml:space="preserve"> sales and project pipeline.</w:t>
      </w:r>
    </w:p>
    <w:p w14:paraId="6A0B3BE6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Core Needs</w:t>
      </w:r>
    </w:p>
    <w:p w14:paraId="4C05C9AF" w14:textId="77777777" w:rsidR="00142CA3" w:rsidRPr="00142CA3" w:rsidRDefault="00142CA3" w:rsidP="00142CA3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high-level pipeline and management information. </w:t>
      </w:r>
    </w:p>
    <w:p w14:paraId="15172454" w14:textId="77777777" w:rsidR="00142CA3" w:rsidRPr="00142CA3" w:rsidRDefault="00142CA3" w:rsidP="00142CA3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access to relevant dashboards and reports. </w:t>
      </w:r>
    </w:p>
    <w:p w14:paraId="33D9779E" w14:textId="77777777" w:rsidR="00142CA3" w:rsidRPr="00142CA3" w:rsidRDefault="00142CA3" w:rsidP="00142CA3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review approval requests. </w:t>
      </w:r>
    </w:p>
    <w:p w14:paraId="38CEBEB7" w14:textId="77777777" w:rsidR="00142CA3" w:rsidRPr="00142CA3" w:rsidRDefault="00142CA3" w:rsidP="00142CA3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make Phase 4 sign-off decisions. </w:t>
      </w:r>
    </w:p>
    <w:p w14:paraId="6E7755E8" w14:textId="77777777" w:rsidR="00142CA3" w:rsidRPr="00142CA3" w:rsidRDefault="00142CA3" w:rsidP="00142CA3">
      <w:pPr>
        <w:numPr>
          <w:ilvl w:val="0"/>
          <w:numId w:val="20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visibility of important business activity. </w:t>
      </w:r>
    </w:p>
    <w:p w14:paraId="7327A6E8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Frustrations</w:t>
      </w:r>
    </w:p>
    <w:p w14:paraId="533AF569" w14:textId="77777777" w:rsidR="00142CA3" w:rsidRPr="00142CA3" w:rsidRDefault="00142CA3" w:rsidP="00142CA3">
      <w:pPr>
        <w:numPr>
          <w:ilvl w:val="0"/>
          <w:numId w:val="21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Large amounts of operational information can make high-level review difficult. </w:t>
      </w:r>
    </w:p>
    <w:p w14:paraId="17E5A2FA" w14:textId="77777777" w:rsidR="00142CA3" w:rsidRPr="00142CA3" w:rsidRDefault="00142CA3" w:rsidP="00142CA3">
      <w:pPr>
        <w:numPr>
          <w:ilvl w:val="0"/>
          <w:numId w:val="21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Delayed reporting can affect management decisions. </w:t>
      </w:r>
    </w:p>
    <w:p w14:paraId="5FA9FE86" w14:textId="35EF1605" w:rsidR="00142CA3" w:rsidRPr="00142CA3" w:rsidRDefault="00142CA3" w:rsidP="00142CA3">
      <w:pPr>
        <w:numPr>
          <w:ilvl w:val="0"/>
          <w:numId w:val="21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Lack of </w:t>
      </w:r>
      <w:r w:rsidRPr="00142CA3">
        <w:rPr>
          <w:rFonts w:ascii="Times New Roman" w:hAnsi="Times New Roman"/>
        </w:rPr>
        <w:t>centralized</w:t>
      </w:r>
      <w:r w:rsidRPr="00142CA3">
        <w:rPr>
          <w:rFonts w:ascii="Times New Roman" w:hAnsi="Times New Roman"/>
        </w:rPr>
        <w:t xml:space="preserve"> information can make pipeline monitoring difficult. </w:t>
      </w:r>
    </w:p>
    <w:p w14:paraId="1796533E" w14:textId="430BFF6D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59C31C0A" w14:textId="77777777" w:rsidR="00142CA3" w:rsidRDefault="00142CA3" w:rsidP="00142CA3">
      <w:pPr>
        <w:jc w:val="both"/>
        <w:rPr>
          <w:rFonts w:ascii="Times New Roman" w:hAnsi="Times New Roman"/>
          <w:b/>
          <w:bCs/>
        </w:rPr>
      </w:pPr>
    </w:p>
    <w:p w14:paraId="7D042EF6" w14:textId="631FE5E3" w:rsidR="00142CA3" w:rsidRPr="00142CA3" w:rsidRDefault="00142CA3" w:rsidP="00142CA3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142CA3">
        <w:rPr>
          <w:rFonts w:ascii="Times New Roman" w:hAnsi="Times New Roman"/>
          <w:b/>
          <w:bCs/>
          <w:sz w:val="32"/>
          <w:szCs w:val="32"/>
        </w:rPr>
        <w:t>Persona 4: The Project Manager</w:t>
      </w:r>
    </w:p>
    <w:p w14:paraId="7E3C7886" w14:textId="7777777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Name:</w:t>
      </w:r>
      <w:r w:rsidRPr="00142CA3">
        <w:rPr>
          <w:rFonts w:ascii="Times New Roman" w:hAnsi="Times New Roman"/>
        </w:rPr>
        <w:t xml:space="preserve"> Kushan </w:t>
      </w:r>
      <w:proofErr w:type="spellStart"/>
      <w:r w:rsidRPr="00142CA3">
        <w:rPr>
          <w:rFonts w:ascii="Times New Roman" w:hAnsi="Times New Roman"/>
        </w:rPr>
        <w:t>Hewanila</w:t>
      </w:r>
      <w:proofErr w:type="spellEnd"/>
    </w:p>
    <w:p w14:paraId="2B4B3442" w14:textId="368AC438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Age:</w:t>
      </w:r>
      <w:r w:rsidRPr="00142CA3">
        <w:rPr>
          <w:rFonts w:ascii="Times New Roman" w:hAnsi="Times New Roman"/>
        </w:rPr>
        <w:t xml:space="preserve"> 34</w:t>
      </w:r>
    </w:p>
    <w:p w14:paraId="202C34C6" w14:textId="04966A65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Education:</w:t>
      </w:r>
      <w:r w:rsidRPr="00142CA3">
        <w:rPr>
          <w:rFonts w:ascii="Times New Roman" w:hAnsi="Times New Roman"/>
        </w:rPr>
        <w:t xml:space="preserve"> </w:t>
      </w:r>
      <w:proofErr w:type="gramStart"/>
      <w:r w:rsidRPr="00142CA3">
        <w:rPr>
          <w:rFonts w:ascii="Times New Roman" w:hAnsi="Times New Roman"/>
        </w:rPr>
        <w:t>Bachelor's in Information Technology</w:t>
      </w:r>
      <w:proofErr w:type="gramEnd"/>
      <w:r w:rsidRPr="00142CA3">
        <w:rPr>
          <w:rFonts w:ascii="Times New Roman" w:hAnsi="Times New Roman"/>
        </w:rPr>
        <w:t>, PMP Certified</w:t>
      </w:r>
    </w:p>
    <w:p w14:paraId="79038CCA" w14:textId="197C5433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Occupation:</w:t>
      </w:r>
      <w:r w:rsidRPr="00142CA3">
        <w:rPr>
          <w:rFonts w:ascii="Times New Roman" w:hAnsi="Times New Roman"/>
        </w:rPr>
        <w:t xml:space="preserve"> Project Manager</w:t>
      </w:r>
    </w:p>
    <w:p w14:paraId="248A9179" w14:textId="24E9C080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Tech Literacy:</w:t>
      </w:r>
      <w:r w:rsidRPr="00142CA3">
        <w:rPr>
          <w:rFonts w:ascii="Times New Roman" w:hAnsi="Times New Roman"/>
        </w:rPr>
        <w:t xml:space="preserve"> High</w:t>
      </w:r>
    </w:p>
    <w:p w14:paraId="72FB9D67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Bio</w:t>
      </w:r>
    </w:p>
    <w:p w14:paraId="39D27F71" w14:textId="700E996E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Kushan manages project activities </w:t>
      </w:r>
      <w:proofErr w:type="gramStart"/>
      <w:r w:rsidRPr="00142CA3">
        <w:rPr>
          <w:rFonts w:ascii="Times New Roman" w:hAnsi="Times New Roman"/>
        </w:rPr>
        <w:t xml:space="preserve">after a </w:t>
      </w:r>
      <w:r w:rsidRPr="00142CA3">
        <w:rPr>
          <w:rFonts w:ascii="Times New Roman" w:hAnsi="Times New Roman"/>
        </w:rPr>
        <w:t>lead</w:t>
      </w:r>
      <w:proofErr w:type="gramEnd"/>
      <w:r w:rsidRPr="00142CA3">
        <w:rPr>
          <w:rFonts w:ascii="Times New Roman" w:hAnsi="Times New Roman"/>
        </w:rPr>
        <w:t xml:space="preserve"> progress</w:t>
      </w:r>
      <w:r w:rsidRPr="00142CA3">
        <w:rPr>
          <w:rFonts w:ascii="Times New Roman" w:hAnsi="Times New Roman"/>
        </w:rPr>
        <w:t xml:space="preserve"> into the project lifecycle. He needs clear visibility of project tasks, due dates, requirements and approvals.</w:t>
      </w:r>
    </w:p>
    <w:p w14:paraId="5B6FD1D0" w14:textId="183D178C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Core Needs</w:t>
      </w:r>
    </w:p>
    <w:p w14:paraId="6BD10881" w14:textId="77777777" w:rsidR="00142CA3" w:rsidRPr="00142CA3" w:rsidRDefault="00142CA3" w:rsidP="00142CA3">
      <w:pPr>
        <w:numPr>
          <w:ilvl w:val="0"/>
          <w:numId w:val="22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access to project and customer history. </w:t>
      </w:r>
    </w:p>
    <w:p w14:paraId="4D4024F0" w14:textId="77777777" w:rsidR="00142CA3" w:rsidRPr="00142CA3" w:rsidRDefault="00142CA3" w:rsidP="00142CA3">
      <w:pPr>
        <w:numPr>
          <w:ilvl w:val="0"/>
          <w:numId w:val="22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manage assigned project tasks. </w:t>
      </w:r>
    </w:p>
    <w:p w14:paraId="30D5F091" w14:textId="77777777" w:rsidR="00142CA3" w:rsidRPr="00142CA3" w:rsidRDefault="00142CA3" w:rsidP="00142CA3">
      <w:pPr>
        <w:numPr>
          <w:ilvl w:val="0"/>
          <w:numId w:val="22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record task notes, forms and attachments. </w:t>
      </w:r>
    </w:p>
    <w:p w14:paraId="1A7ABB4D" w14:textId="77777777" w:rsidR="00142CA3" w:rsidRPr="00142CA3" w:rsidRDefault="00142CA3" w:rsidP="00142CA3">
      <w:pPr>
        <w:numPr>
          <w:ilvl w:val="0"/>
          <w:numId w:val="22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visibility of task due dates and overdue work. </w:t>
      </w:r>
    </w:p>
    <w:p w14:paraId="71703D88" w14:textId="77777777" w:rsidR="00142CA3" w:rsidRPr="00142CA3" w:rsidRDefault="00142CA3" w:rsidP="00142CA3">
      <w:pPr>
        <w:numPr>
          <w:ilvl w:val="0"/>
          <w:numId w:val="22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request phase </w:t>
      </w:r>
      <w:proofErr w:type="gramStart"/>
      <w:r w:rsidRPr="00142CA3">
        <w:rPr>
          <w:rFonts w:ascii="Times New Roman" w:hAnsi="Times New Roman"/>
        </w:rPr>
        <w:t>sign-offs</w:t>
      </w:r>
      <w:proofErr w:type="gramEnd"/>
      <w:r w:rsidRPr="00142CA3">
        <w:rPr>
          <w:rFonts w:ascii="Times New Roman" w:hAnsi="Times New Roman"/>
        </w:rPr>
        <w:t xml:space="preserve"> when work is completed. </w:t>
      </w:r>
    </w:p>
    <w:p w14:paraId="79F56BF6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Frustrations</w:t>
      </w:r>
    </w:p>
    <w:p w14:paraId="573BA963" w14:textId="77777777" w:rsidR="00142CA3" w:rsidRPr="00142CA3" w:rsidRDefault="00142CA3" w:rsidP="00142CA3">
      <w:pPr>
        <w:numPr>
          <w:ilvl w:val="0"/>
          <w:numId w:val="23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Poor handover information can make project delivery difficult. </w:t>
      </w:r>
    </w:p>
    <w:p w14:paraId="26DE1FE5" w14:textId="77777777" w:rsidR="00142CA3" w:rsidRPr="00142CA3" w:rsidRDefault="00142CA3" w:rsidP="00142CA3">
      <w:pPr>
        <w:numPr>
          <w:ilvl w:val="0"/>
          <w:numId w:val="23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Unclear requirements can lead to misunderstandings. </w:t>
      </w:r>
    </w:p>
    <w:p w14:paraId="327A615E" w14:textId="77777777" w:rsidR="00142CA3" w:rsidRPr="00142CA3" w:rsidRDefault="00142CA3" w:rsidP="00142CA3">
      <w:pPr>
        <w:numPr>
          <w:ilvl w:val="0"/>
          <w:numId w:val="23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Missing task information can make project progress difficult to track. </w:t>
      </w:r>
    </w:p>
    <w:p w14:paraId="1BF63070" w14:textId="3E52D702" w:rsidR="00142CA3" w:rsidRPr="00142CA3" w:rsidRDefault="00142CA3" w:rsidP="00142CA3">
      <w:pPr>
        <w:jc w:val="both"/>
        <w:rPr>
          <w:rFonts w:ascii="Times New Roman" w:hAnsi="Times New Roman"/>
        </w:rPr>
      </w:pPr>
    </w:p>
    <w:p w14:paraId="13EA7727" w14:textId="77777777" w:rsidR="00142CA3" w:rsidRDefault="00142CA3" w:rsidP="00142CA3">
      <w:pPr>
        <w:jc w:val="both"/>
        <w:rPr>
          <w:rFonts w:ascii="Times New Roman" w:hAnsi="Times New Roman"/>
          <w:b/>
          <w:bCs/>
        </w:rPr>
      </w:pPr>
    </w:p>
    <w:p w14:paraId="4EACF1A2" w14:textId="11C028D0" w:rsidR="00142CA3" w:rsidRPr="00142CA3" w:rsidRDefault="00142CA3" w:rsidP="00142CA3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142CA3">
        <w:rPr>
          <w:rFonts w:ascii="Times New Roman" w:hAnsi="Times New Roman"/>
          <w:b/>
          <w:bCs/>
          <w:sz w:val="32"/>
          <w:szCs w:val="32"/>
        </w:rPr>
        <w:t>Persona 5: The System Administrator</w:t>
      </w:r>
    </w:p>
    <w:p w14:paraId="323EBBBE" w14:textId="77777777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Name:</w:t>
      </w:r>
      <w:r w:rsidRPr="00142CA3">
        <w:rPr>
          <w:rFonts w:ascii="Times New Roman" w:hAnsi="Times New Roman"/>
        </w:rPr>
        <w:t xml:space="preserve"> </w:t>
      </w:r>
      <w:proofErr w:type="spellStart"/>
      <w:r w:rsidRPr="00142CA3">
        <w:rPr>
          <w:rFonts w:ascii="Times New Roman" w:hAnsi="Times New Roman"/>
        </w:rPr>
        <w:t>Kawushani</w:t>
      </w:r>
      <w:proofErr w:type="spellEnd"/>
      <w:r w:rsidRPr="00142CA3">
        <w:rPr>
          <w:rFonts w:ascii="Times New Roman" w:hAnsi="Times New Roman"/>
        </w:rPr>
        <w:t xml:space="preserve"> Jayarathna</w:t>
      </w:r>
    </w:p>
    <w:p w14:paraId="637BAF27" w14:textId="5D7A4433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Age:</w:t>
      </w:r>
      <w:r w:rsidRPr="00142CA3">
        <w:rPr>
          <w:rFonts w:ascii="Times New Roman" w:hAnsi="Times New Roman"/>
        </w:rPr>
        <w:t xml:space="preserve"> 31</w:t>
      </w:r>
    </w:p>
    <w:p w14:paraId="3941D978" w14:textId="36974BD8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Education:</w:t>
      </w:r>
      <w:r w:rsidRPr="00142CA3">
        <w:rPr>
          <w:rFonts w:ascii="Times New Roman" w:hAnsi="Times New Roman"/>
        </w:rPr>
        <w:t xml:space="preserve"> </w:t>
      </w:r>
      <w:proofErr w:type="gramStart"/>
      <w:r w:rsidRPr="00142CA3">
        <w:rPr>
          <w:rFonts w:ascii="Times New Roman" w:hAnsi="Times New Roman"/>
        </w:rPr>
        <w:t>Bachelor's</w:t>
      </w:r>
      <w:proofErr w:type="gramEnd"/>
      <w:r w:rsidRPr="00142CA3">
        <w:rPr>
          <w:rFonts w:ascii="Times New Roman" w:hAnsi="Times New Roman"/>
        </w:rPr>
        <w:t xml:space="preserve"> in Cybersecurity &amp; Network Engineering</w:t>
      </w:r>
    </w:p>
    <w:p w14:paraId="02F3C932" w14:textId="65457CDA" w:rsid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Occupation:</w:t>
      </w:r>
      <w:r w:rsidRPr="00142CA3">
        <w:rPr>
          <w:rFonts w:ascii="Times New Roman" w:hAnsi="Times New Roman"/>
        </w:rPr>
        <w:t xml:space="preserve"> System Administrator</w:t>
      </w:r>
    </w:p>
    <w:p w14:paraId="5BBEAF7D" w14:textId="35D399CD" w:rsidR="00142CA3" w:rsidRPr="00142CA3" w:rsidRDefault="00142CA3" w:rsidP="00142CA3">
      <w:p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  <w:b/>
          <w:bCs/>
        </w:rPr>
        <w:t>Tech Literacy:</w:t>
      </w:r>
      <w:r w:rsidRPr="00142CA3">
        <w:rPr>
          <w:rFonts w:ascii="Times New Roman" w:hAnsi="Times New Roman"/>
        </w:rPr>
        <w:t xml:space="preserve"> Very High</w:t>
      </w:r>
    </w:p>
    <w:p w14:paraId="3D5F2DDF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Bio</w:t>
      </w:r>
    </w:p>
    <w:p w14:paraId="076F873A" w14:textId="77777777" w:rsidR="00142CA3" w:rsidRPr="00142CA3" w:rsidRDefault="00142CA3" w:rsidP="00142CA3">
      <w:pPr>
        <w:jc w:val="both"/>
        <w:rPr>
          <w:rFonts w:ascii="Times New Roman" w:hAnsi="Times New Roman"/>
        </w:rPr>
      </w:pPr>
      <w:proofErr w:type="spellStart"/>
      <w:r w:rsidRPr="00142CA3">
        <w:rPr>
          <w:rFonts w:ascii="Times New Roman" w:hAnsi="Times New Roman"/>
        </w:rPr>
        <w:t>Kawushani</w:t>
      </w:r>
      <w:proofErr w:type="spellEnd"/>
      <w:r w:rsidRPr="00142CA3">
        <w:rPr>
          <w:rFonts w:ascii="Times New Roman" w:hAnsi="Times New Roman"/>
        </w:rPr>
        <w:t xml:space="preserve"> is responsible for system-level configuration, access control and maintaining appropriate administrative settings.</w:t>
      </w:r>
    </w:p>
    <w:p w14:paraId="5CA36CEC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Core Needs</w:t>
      </w:r>
    </w:p>
    <w:p w14:paraId="04968410" w14:textId="77777777" w:rsidR="00142CA3" w:rsidRPr="00142CA3" w:rsidRDefault="00142CA3" w:rsidP="00142CA3">
      <w:pPr>
        <w:numPr>
          <w:ilvl w:val="0"/>
          <w:numId w:val="24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role-based access control. </w:t>
      </w:r>
    </w:p>
    <w:p w14:paraId="1D5503A0" w14:textId="77777777" w:rsidR="00142CA3" w:rsidRPr="00142CA3" w:rsidRDefault="00142CA3" w:rsidP="00142CA3">
      <w:pPr>
        <w:numPr>
          <w:ilvl w:val="0"/>
          <w:numId w:val="24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visibility of system records and activity. </w:t>
      </w:r>
    </w:p>
    <w:p w14:paraId="6178D23C" w14:textId="3A4713C1" w:rsidR="00142CA3" w:rsidRPr="00142CA3" w:rsidRDefault="00142CA3" w:rsidP="00142CA3">
      <w:pPr>
        <w:numPr>
          <w:ilvl w:val="0"/>
          <w:numId w:val="24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to manage system settings where </w:t>
      </w:r>
      <w:r w:rsidRPr="00142CA3">
        <w:rPr>
          <w:rFonts w:ascii="Times New Roman" w:hAnsi="Times New Roman"/>
        </w:rPr>
        <w:t>authorized</w:t>
      </w:r>
      <w:r w:rsidRPr="00142CA3">
        <w:rPr>
          <w:rFonts w:ascii="Times New Roman" w:hAnsi="Times New Roman"/>
        </w:rPr>
        <w:t xml:space="preserve">. </w:t>
      </w:r>
    </w:p>
    <w:p w14:paraId="73264214" w14:textId="14B5DB36" w:rsidR="00142CA3" w:rsidRPr="00142CA3" w:rsidRDefault="00142CA3" w:rsidP="00142CA3">
      <w:pPr>
        <w:numPr>
          <w:ilvl w:val="0"/>
          <w:numId w:val="24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lastRenderedPageBreak/>
        <w:t xml:space="preserve">Needs to manage requirement templates where </w:t>
      </w:r>
      <w:r w:rsidRPr="00142CA3">
        <w:rPr>
          <w:rFonts w:ascii="Times New Roman" w:hAnsi="Times New Roman"/>
        </w:rPr>
        <w:t>authorized</w:t>
      </w:r>
      <w:r w:rsidRPr="00142CA3">
        <w:rPr>
          <w:rFonts w:ascii="Times New Roman" w:hAnsi="Times New Roman"/>
        </w:rPr>
        <w:t xml:space="preserve">. </w:t>
      </w:r>
    </w:p>
    <w:p w14:paraId="1DC1E3E4" w14:textId="77777777" w:rsidR="00142CA3" w:rsidRPr="00142CA3" w:rsidRDefault="00142CA3" w:rsidP="00142CA3">
      <w:pPr>
        <w:numPr>
          <w:ilvl w:val="0"/>
          <w:numId w:val="24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Needs controlled administrative deletion of archived records. </w:t>
      </w:r>
    </w:p>
    <w:p w14:paraId="32506796" w14:textId="77777777" w:rsidR="00142CA3" w:rsidRPr="00142CA3" w:rsidRDefault="00142CA3" w:rsidP="00142CA3">
      <w:pPr>
        <w:jc w:val="both"/>
        <w:rPr>
          <w:rFonts w:ascii="Times New Roman" w:hAnsi="Times New Roman"/>
          <w:b/>
          <w:bCs/>
        </w:rPr>
      </w:pPr>
      <w:r w:rsidRPr="00142CA3">
        <w:rPr>
          <w:rFonts w:ascii="Times New Roman" w:hAnsi="Times New Roman"/>
          <w:b/>
          <w:bCs/>
        </w:rPr>
        <w:t>Frustrations</w:t>
      </w:r>
    </w:p>
    <w:p w14:paraId="51A2C374" w14:textId="7493C13B" w:rsidR="00142CA3" w:rsidRPr="00142CA3" w:rsidRDefault="00142CA3" w:rsidP="00142CA3">
      <w:pPr>
        <w:numPr>
          <w:ilvl w:val="0"/>
          <w:numId w:val="25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Incorrect permissions can expose records to </w:t>
      </w:r>
      <w:r w:rsidRPr="00142CA3">
        <w:rPr>
          <w:rFonts w:ascii="Times New Roman" w:hAnsi="Times New Roman"/>
        </w:rPr>
        <w:t>unauthorized</w:t>
      </w:r>
      <w:r w:rsidRPr="00142CA3">
        <w:rPr>
          <w:rFonts w:ascii="Times New Roman" w:hAnsi="Times New Roman"/>
        </w:rPr>
        <w:t xml:space="preserve"> users. </w:t>
      </w:r>
    </w:p>
    <w:p w14:paraId="6C310A6F" w14:textId="77777777" w:rsidR="00142CA3" w:rsidRPr="00142CA3" w:rsidRDefault="00142CA3" w:rsidP="00142CA3">
      <w:pPr>
        <w:numPr>
          <w:ilvl w:val="0"/>
          <w:numId w:val="25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 xml:space="preserve">Inconsistent system configuration can affect workflows. </w:t>
      </w:r>
    </w:p>
    <w:p w14:paraId="306A479A" w14:textId="77777777" w:rsidR="00142CA3" w:rsidRPr="00142CA3" w:rsidRDefault="00142CA3" w:rsidP="00142CA3">
      <w:pPr>
        <w:numPr>
          <w:ilvl w:val="0"/>
          <w:numId w:val="25"/>
        </w:numPr>
        <w:jc w:val="both"/>
        <w:rPr>
          <w:rFonts w:ascii="Times New Roman" w:hAnsi="Times New Roman"/>
        </w:rPr>
      </w:pPr>
      <w:r w:rsidRPr="00142CA3">
        <w:rPr>
          <w:rFonts w:ascii="Times New Roman" w:hAnsi="Times New Roman"/>
        </w:rPr>
        <w:t>Lack of activity information can make administrative investigation difficult.</w:t>
      </w:r>
    </w:p>
    <w:p w14:paraId="3DB19DA5" w14:textId="659FF103" w:rsidR="00A27FC7" w:rsidRPr="00142CA3" w:rsidRDefault="00A27FC7" w:rsidP="0020366C">
      <w:pPr>
        <w:rPr>
          <w:rFonts w:ascii="Times New Roman" w:hAnsi="Times New Roman"/>
        </w:rPr>
      </w:pPr>
    </w:p>
    <w:sectPr w:rsidR="00A27FC7" w:rsidRPr="00142CA3" w:rsidSect="00373D5D">
      <w:headerReference w:type="default" r:id="rId9"/>
      <w:footerReference w:type="default" r:id="rId10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C10BD" w14:textId="77777777" w:rsidR="00B06D36" w:rsidRDefault="00B06D36">
      <w:r>
        <w:separator/>
      </w:r>
    </w:p>
  </w:endnote>
  <w:endnote w:type="continuationSeparator" w:id="0">
    <w:p w14:paraId="4A6F6B02" w14:textId="77777777" w:rsidR="00B06D36" w:rsidRDefault="00B06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A714" w14:textId="77777777" w:rsidR="006611DF" w:rsidRDefault="006611DF" w:rsidP="006611DF">
    <w:pPr>
      <w:pStyle w:val="Footer"/>
    </w:pPr>
    <w:r w:rsidRPr="006611DF">
      <w:rPr>
        <w:rFonts w:cs="Arial"/>
        <w:i/>
        <w:iCs/>
        <w:snapToGrid w:val="0"/>
        <w:sz w:val="16"/>
        <w:szCs w:val="16"/>
      </w:rPr>
      <w:tab/>
    </w:r>
    <w:r w:rsidR="00AF10E3" w:rsidRPr="00AF10E3">
      <w:rPr>
        <w:rFonts w:cs="Arial"/>
        <w:i/>
        <w:iCs/>
        <w:snapToGrid w:val="0"/>
        <w:sz w:val="16"/>
        <w:szCs w:val="16"/>
      </w:rPr>
      <w:t xml:space="preserve">Page </w: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begin"/>
    </w:r>
    <w:r w:rsidR="00AF10E3" w:rsidRPr="00AF10E3">
      <w:rPr>
        <w:rFonts w:cs="Arial"/>
        <w:i/>
        <w:iCs/>
        <w:snapToGrid w:val="0"/>
        <w:sz w:val="16"/>
        <w:szCs w:val="16"/>
      </w:rPr>
      <w:instrText xml:space="preserve"> PAGE </w:instrTex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separate"/>
    </w:r>
    <w:r w:rsidR="0008664E">
      <w:rPr>
        <w:rFonts w:cs="Arial"/>
        <w:i/>
        <w:iCs/>
        <w:noProof/>
        <w:snapToGrid w:val="0"/>
        <w:sz w:val="16"/>
        <w:szCs w:val="16"/>
      </w:rPr>
      <w:t>2</w: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end"/>
    </w:r>
    <w:r w:rsidR="00AF10E3" w:rsidRPr="00AF10E3">
      <w:rPr>
        <w:rFonts w:cs="Arial"/>
        <w:i/>
        <w:iCs/>
        <w:snapToGrid w:val="0"/>
        <w:sz w:val="16"/>
        <w:szCs w:val="16"/>
      </w:rPr>
      <w:t xml:space="preserve"> of </w: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begin"/>
    </w:r>
    <w:r w:rsidR="00AF10E3" w:rsidRPr="00AF10E3">
      <w:rPr>
        <w:rFonts w:cs="Arial"/>
        <w:i/>
        <w:iCs/>
        <w:snapToGrid w:val="0"/>
        <w:sz w:val="16"/>
        <w:szCs w:val="16"/>
      </w:rPr>
      <w:instrText xml:space="preserve"> NUMPAGES </w:instrTex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separate"/>
    </w:r>
    <w:r w:rsidR="0008664E">
      <w:rPr>
        <w:rFonts w:cs="Arial"/>
        <w:i/>
        <w:iCs/>
        <w:noProof/>
        <w:snapToGrid w:val="0"/>
        <w:sz w:val="16"/>
        <w:szCs w:val="16"/>
      </w:rPr>
      <w:t>4</w:t>
    </w:r>
    <w:r w:rsidR="00AF10E3" w:rsidRPr="00AF10E3">
      <w:rPr>
        <w:rFonts w:cs="Arial"/>
        <w:i/>
        <w:iCs/>
        <w:snapToGrid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9EBE" w14:textId="77777777" w:rsidR="00B06D36" w:rsidRDefault="00B06D36">
      <w:r>
        <w:separator/>
      </w:r>
    </w:p>
  </w:footnote>
  <w:footnote w:type="continuationSeparator" w:id="0">
    <w:p w14:paraId="5975AF33" w14:textId="77777777" w:rsidR="00B06D36" w:rsidRDefault="00B06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FE3" w14:textId="3D48E63D" w:rsidR="004371E3" w:rsidRDefault="004371E3">
    <w:pPr>
      <w:pStyle w:val="Header"/>
    </w:pPr>
    <w: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62C"/>
    <w:multiLevelType w:val="multilevel"/>
    <w:tmpl w:val="76F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21E"/>
    <w:multiLevelType w:val="multilevel"/>
    <w:tmpl w:val="FF1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2815"/>
    <w:multiLevelType w:val="multilevel"/>
    <w:tmpl w:val="C94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81F04"/>
    <w:multiLevelType w:val="multilevel"/>
    <w:tmpl w:val="0D5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2816"/>
    <w:multiLevelType w:val="multilevel"/>
    <w:tmpl w:val="055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B1625"/>
    <w:multiLevelType w:val="multilevel"/>
    <w:tmpl w:val="8A1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95762"/>
    <w:multiLevelType w:val="multilevel"/>
    <w:tmpl w:val="11F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91468"/>
    <w:multiLevelType w:val="multilevel"/>
    <w:tmpl w:val="06E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2B13"/>
    <w:multiLevelType w:val="multilevel"/>
    <w:tmpl w:val="7F4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0E31"/>
    <w:multiLevelType w:val="multilevel"/>
    <w:tmpl w:val="246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14A66"/>
    <w:multiLevelType w:val="multilevel"/>
    <w:tmpl w:val="CEF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B0504"/>
    <w:multiLevelType w:val="multilevel"/>
    <w:tmpl w:val="2F0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91C07"/>
    <w:multiLevelType w:val="hybridMultilevel"/>
    <w:tmpl w:val="85F6CD48"/>
    <w:lvl w:ilvl="0" w:tplc="E61A3668">
      <w:start w:val="1"/>
      <w:numFmt w:val="decimal"/>
      <w:pStyle w:val="Heading2"/>
      <w:lvlText w:val="%1.1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9E1E72"/>
    <w:multiLevelType w:val="multilevel"/>
    <w:tmpl w:val="4C7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375C7"/>
    <w:multiLevelType w:val="multilevel"/>
    <w:tmpl w:val="3D1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46ECA"/>
    <w:multiLevelType w:val="hybridMultilevel"/>
    <w:tmpl w:val="657EEC82"/>
    <w:lvl w:ilvl="0" w:tplc="C59696F4">
      <w:start w:val="1"/>
      <w:numFmt w:val="decimal"/>
      <w:pStyle w:val="Heading3"/>
      <w:lvlText w:val="%1.1.1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DE35E4"/>
    <w:multiLevelType w:val="multilevel"/>
    <w:tmpl w:val="473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C505E"/>
    <w:multiLevelType w:val="hybridMultilevel"/>
    <w:tmpl w:val="CC4C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F00B4"/>
    <w:multiLevelType w:val="multilevel"/>
    <w:tmpl w:val="588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57061"/>
    <w:multiLevelType w:val="multilevel"/>
    <w:tmpl w:val="BD80765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7655D00"/>
    <w:multiLevelType w:val="hybridMultilevel"/>
    <w:tmpl w:val="02BC63A0"/>
    <w:lvl w:ilvl="0" w:tplc="1E0AB154">
      <w:start w:val="1"/>
      <w:numFmt w:val="decimal"/>
      <w:pStyle w:val="Header3"/>
      <w:lvlText w:val="%1.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951591"/>
    <w:multiLevelType w:val="multilevel"/>
    <w:tmpl w:val="2BA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24C4F"/>
    <w:multiLevelType w:val="multilevel"/>
    <w:tmpl w:val="88A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14940"/>
    <w:multiLevelType w:val="multilevel"/>
    <w:tmpl w:val="E2A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E278A"/>
    <w:multiLevelType w:val="multilevel"/>
    <w:tmpl w:val="332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547189">
    <w:abstractNumId w:val="19"/>
  </w:num>
  <w:num w:numId="2" w16cid:durableId="2110925465">
    <w:abstractNumId w:val="12"/>
  </w:num>
  <w:num w:numId="3" w16cid:durableId="1695575496">
    <w:abstractNumId w:val="20"/>
  </w:num>
  <w:num w:numId="4" w16cid:durableId="1607692862">
    <w:abstractNumId w:val="15"/>
  </w:num>
  <w:num w:numId="5" w16cid:durableId="812335523">
    <w:abstractNumId w:val="5"/>
  </w:num>
  <w:num w:numId="6" w16cid:durableId="628978517">
    <w:abstractNumId w:val="13"/>
  </w:num>
  <w:num w:numId="7" w16cid:durableId="1048457828">
    <w:abstractNumId w:val="18"/>
  </w:num>
  <w:num w:numId="8" w16cid:durableId="1169442163">
    <w:abstractNumId w:val="23"/>
  </w:num>
  <w:num w:numId="9" w16cid:durableId="1168055751">
    <w:abstractNumId w:val="7"/>
  </w:num>
  <w:num w:numId="10" w16cid:durableId="1819149916">
    <w:abstractNumId w:val="2"/>
  </w:num>
  <w:num w:numId="11" w16cid:durableId="1364599028">
    <w:abstractNumId w:val="9"/>
  </w:num>
  <w:num w:numId="12" w16cid:durableId="2039815408">
    <w:abstractNumId w:val="24"/>
  </w:num>
  <w:num w:numId="13" w16cid:durableId="59065094">
    <w:abstractNumId w:val="14"/>
  </w:num>
  <w:num w:numId="14" w16cid:durableId="2110662305">
    <w:abstractNumId w:val="1"/>
  </w:num>
  <w:num w:numId="15" w16cid:durableId="1430468139">
    <w:abstractNumId w:val="17"/>
  </w:num>
  <w:num w:numId="16" w16cid:durableId="1245450868">
    <w:abstractNumId w:val="11"/>
  </w:num>
  <w:num w:numId="17" w16cid:durableId="1232348324">
    <w:abstractNumId w:val="10"/>
  </w:num>
  <w:num w:numId="18" w16cid:durableId="1739742441">
    <w:abstractNumId w:val="22"/>
  </w:num>
  <w:num w:numId="19" w16cid:durableId="1225683972">
    <w:abstractNumId w:val="3"/>
  </w:num>
  <w:num w:numId="20" w16cid:durableId="1717512100">
    <w:abstractNumId w:val="8"/>
  </w:num>
  <w:num w:numId="21" w16cid:durableId="1242445731">
    <w:abstractNumId w:val="21"/>
  </w:num>
  <w:num w:numId="22" w16cid:durableId="111368957">
    <w:abstractNumId w:val="6"/>
  </w:num>
  <w:num w:numId="23" w16cid:durableId="430708893">
    <w:abstractNumId w:val="16"/>
  </w:num>
  <w:num w:numId="24" w16cid:durableId="690306205">
    <w:abstractNumId w:val="0"/>
  </w:num>
  <w:num w:numId="25" w16cid:durableId="172275139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oNotTrackMoves/>
  <w:defaultTabStop w:val="720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3D28"/>
    <w:rsid w:val="0000435D"/>
    <w:rsid w:val="00013D77"/>
    <w:rsid w:val="00020BED"/>
    <w:rsid w:val="00030146"/>
    <w:rsid w:val="000355AB"/>
    <w:rsid w:val="00061408"/>
    <w:rsid w:val="00070748"/>
    <w:rsid w:val="00074A35"/>
    <w:rsid w:val="0008664E"/>
    <w:rsid w:val="000A5CD4"/>
    <w:rsid w:val="000A7540"/>
    <w:rsid w:val="000C3012"/>
    <w:rsid w:val="000D5FD5"/>
    <w:rsid w:val="00102548"/>
    <w:rsid w:val="00103C6E"/>
    <w:rsid w:val="0010767D"/>
    <w:rsid w:val="00141070"/>
    <w:rsid w:val="00142CA3"/>
    <w:rsid w:val="00155D41"/>
    <w:rsid w:val="00173010"/>
    <w:rsid w:val="00182E67"/>
    <w:rsid w:val="0019331B"/>
    <w:rsid w:val="00194FEA"/>
    <w:rsid w:val="001D7196"/>
    <w:rsid w:val="0020366C"/>
    <w:rsid w:val="00207395"/>
    <w:rsid w:val="0021271E"/>
    <w:rsid w:val="00232407"/>
    <w:rsid w:val="002333A9"/>
    <w:rsid w:val="002507DB"/>
    <w:rsid w:val="00251453"/>
    <w:rsid w:val="002521BE"/>
    <w:rsid w:val="00287F64"/>
    <w:rsid w:val="00291671"/>
    <w:rsid w:val="00297D3F"/>
    <w:rsid w:val="002B58BF"/>
    <w:rsid w:val="002B70E3"/>
    <w:rsid w:val="002C27F6"/>
    <w:rsid w:val="002D0AC5"/>
    <w:rsid w:val="002D36C0"/>
    <w:rsid w:val="002D6928"/>
    <w:rsid w:val="002E106D"/>
    <w:rsid w:val="00301B95"/>
    <w:rsid w:val="003141A3"/>
    <w:rsid w:val="00335A04"/>
    <w:rsid w:val="00347DB3"/>
    <w:rsid w:val="0035386C"/>
    <w:rsid w:val="00366B97"/>
    <w:rsid w:val="00373D5D"/>
    <w:rsid w:val="00383B99"/>
    <w:rsid w:val="00395A17"/>
    <w:rsid w:val="00395DB5"/>
    <w:rsid w:val="004032BA"/>
    <w:rsid w:val="00417871"/>
    <w:rsid w:val="0042316C"/>
    <w:rsid w:val="00434D52"/>
    <w:rsid w:val="004371E3"/>
    <w:rsid w:val="00462751"/>
    <w:rsid w:val="00474182"/>
    <w:rsid w:val="004765B0"/>
    <w:rsid w:val="004949F8"/>
    <w:rsid w:val="004A561B"/>
    <w:rsid w:val="004B370D"/>
    <w:rsid w:val="004D3E7F"/>
    <w:rsid w:val="004E7849"/>
    <w:rsid w:val="00505C1C"/>
    <w:rsid w:val="00526159"/>
    <w:rsid w:val="00534EC7"/>
    <w:rsid w:val="00567473"/>
    <w:rsid w:val="0056765B"/>
    <w:rsid w:val="00581D6E"/>
    <w:rsid w:val="005D30CA"/>
    <w:rsid w:val="005E234B"/>
    <w:rsid w:val="00611E83"/>
    <w:rsid w:val="006224C3"/>
    <w:rsid w:val="006247AB"/>
    <w:rsid w:val="00626548"/>
    <w:rsid w:val="00660D56"/>
    <w:rsid w:val="006611DF"/>
    <w:rsid w:val="0066532F"/>
    <w:rsid w:val="00690E3C"/>
    <w:rsid w:val="006975C5"/>
    <w:rsid w:val="006B0FF1"/>
    <w:rsid w:val="006B331D"/>
    <w:rsid w:val="006B4315"/>
    <w:rsid w:val="006B59DF"/>
    <w:rsid w:val="007500E2"/>
    <w:rsid w:val="00755302"/>
    <w:rsid w:val="00776098"/>
    <w:rsid w:val="00777BF2"/>
    <w:rsid w:val="00780495"/>
    <w:rsid w:val="007B3CDD"/>
    <w:rsid w:val="007D1FDF"/>
    <w:rsid w:val="008006B4"/>
    <w:rsid w:val="00800EA2"/>
    <w:rsid w:val="0080130C"/>
    <w:rsid w:val="00816D74"/>
    <w:rsid w:val="00822E3E"/>
    <w:rsid w:val="00882400"/>
    <w:rsid w:val="00884F40"/>
    <w:rsid w:val="008A7B76"/>
    <w:rsid w:val="008B5CD1"/>
    <w:rsid w:val="008C7157"/>
    <w:rsid w:val="008D7014"/>
    <w:rsid w:val="008E4ACD"/>
    <w:rsid w:val="008F32EB"/>
    <w:rsid w:val="0090192C"/>
    <w:rsid w:val="00905A6D"/>
    <w:rsid w:val="00925A6A"/>
    <w:rsid w:val="00942DF9"/>
    <w:rsid w:val="0095702B"/>
    <w:rsid w:val="00995D8C"/>
    <w:rsid w:val="009A13DB"/>
    <w:rsid w:val="009B5D93"/>
    <w:rsid w:val="009D0F3D"/>
    <w:rsid w:val="009D5B5F"/>
    <w:rsid w:val="009E2485"/>
    <w:rsid w:val="009F4832"/>
    <w:rsid w:val="00A03B13"/>
    <w:rsid w:val="00A178B5"/>
    <w:rsid w:val="00A246FC"/>
    <w:rsid w:val="00A24C20"/>
    <w:rsid w:val="00A27FC7"/>
    <w:rsid w:val="00A36B49"/>
    <w:rsid w:val="00A426DB"/>
    <w:rsid w:val="00A45687"/>
    <w:rsid w:val="00A62588"/>
    <w:rsid w:val="00AC6C76"/>
    <w:rsid w:val="00AD638F"/>
    <w:rsid w:val="00AD6EA7"/>
    <w:rsid w:val="00AF10E3"/>
    <w:rsid w:val="00AF57C4"/>
    <w:rsid w:val="00AF5E52"/>
    <w:rsid w:val="00B01033"/>
    <w:rsid w:val="00B04E69"/>
    <w:rsid w:val="00B06D36"/>
    <w:rsid w:val="00B102F5"/>
    <w:rsid w:val="00B226C1"/>
    <w:rsid w:val="00B674B0"/>
    <w:rsid w:val="00B81C28"/>
    <w:rsid w:val="00B96F01"/>
    <w:rsid w:val="00BA5DE3"/>
    <w:rsid w:val="00BC62E3"/>
    <w:rsid w:val="00BD645C"/>
    <w:rsid w:val="00BE35B3"/>
    <w:rsid w:val="00C03D28"/>
    <w:rsid w:val="00C504F4"/>
    <w:rsid w:val="00C54C1E"/>
    <w:rsid w:val="00C739CA"/>
    <w:rsid w:val="00C73B20"/>
    <w:rsid w:val="00C80D9B"/>
    <w:rsid w:val="00C87439"/>
    <w:rsid w:val="00CB3734"/>
    <w:rsid w:val="00CE0B44"/>
    <w:rsid w:val="00CE0EA3"/>
    <w:rsid w:val="00D00BCB"/>
    <w:rsid w:val="00D0727A"/>
    <w:rsid w:val="00D24A1D"/>
    <w:rsid w:val="00D34D8F"/>
    <w:rsid w:val="00D62365"/>
    <w:rsid w:val="00DC45C7"/>
    <w:rsid w:val="00DC79B0"/>
    <w:rsid w:val="00DE2BE0"/>
    <w:rsid w:val="00E163A2"/>
    <w:rsid w:val="00E5048E"/>
    <w:rsid w:val="00E509EB"/>
    <w:rsid w:val="00E548F7"/>
    <w:rsid w:val="00E63AED"/>
    <w:rsid w:val="00E75655"/>
    <w:rsid w:val="00E774F2"/>
    <w:rsid w:val="00E817AD"/>
    <w:rsid w:val="00E97201"/>
    <w:rsid w:val="00EB2814"/>
    <w:rsid w:val="00ED66EE"/>
    <w:rsid w:val="00F00086"/>
    <w:rsid w:val="00F11BA8"/>
    <w:rsid w:val="00F16D4E"/>
    <w:rsid w:val="00F27076"/>
    <w:rsid w:val="00F37A6E"/>
    <w:rsid w:val="00F57684"/>
    <w:rsid w:val="00F81030"/>
    <w:rsid w:val="00F84A05"/>
    <w:rsid w:val="00F93B16"/>
    <w:rsid w:val="00FC1D42"/>
    <w:rsid w:val="00FD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1AB405EC"/>
  <w15:chartTrackingRefBased/>
  <w15:docId w15:val="{1D8ED2D8-DF0B-469E-BE5B-6C860066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5CD4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226C1"/>
    <w:pPr>
      <w:keepNext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26C1"/>
    <w:pPr>
      <w:keepNext/>
      <w:numPr>
        <w:numId w:val="2"/>
      </w:numPr>
      <w:outlineLvl w:val="1"/>
    </w:pPr>
    <w:rPr>
      <w:rFonts w:cs="Arial"/>
      <w:b/>
      <w:bCs/>
      <w:sz w:val="28"/>
      <w:szCs w:val="22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0A5CD4"/>
    <w:pPr>
      <w:keepNext/>
      <w:numPr>
        <w:numId w:val="4"/>
      </w:numPr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4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777BF2"/>
    <w:pPr>
      <w:jc w:val="center"/>
    </w:pPr>
    <w:rPr>
      <w:rFonts w:ascii="Verdana" w:hAnsi="Verdana"/>
      <w:sz w:val="20"/>
      <w:szCs w:val="20"/>
      <w:lang w:val="en-GB"/>
    </w:rPr>
  </w:style>
  <w:style w:type="character" w:customStyle="1" w:styleId="BodyTextChar">
    <w:name w:val="Body Text Char"/>
    <w:link w:val="BodyText"/>
    <w:rsid w:val="00777BF2"/>
    <w:rPr>
      <w:rFonts w:ascii="Verdana" w:hAnsi="Verdana"/>
      <w:lang w:eastAsia="en-US"/>
    </w:rPr>
  </w:style>
  <w:style w:type="character" w:customStyle="1" w:styleId="Heading1Char">
    <w:name w:val="Heading 1 Char"/>
    <w:link w:val="Heading1"/>
    <w:rsid w:val="00B226C1"/>
    <w:rPr>
      <w:rFonts w:ascii="Arial" w:hAnsi="Arial"/>
      <w:b/>
      <w:bCs/>
      <w:kern w:val="32"/>
      <w:sz w:val="32"/>
      <w:szCs w:val="32"/>
    </w:rPr>
  </w:style>
  <w:style w:type="character" w:styleId="Hyperlink">
    <w:name w:val="Hyperlink"/>
    <w:uiPriority w:val="99"/>
    <w:rsid w:val="00C54C1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54C1E"/>
    <w:rPr>
      <w:color w:val="605E5C"/>
      <w:shd w:val="clear" w:color="auto" w:fill="E1DFDD"/>
    </w:rPr>
  </w:style>
  <w:style w:type="character" w:styleId="Emphasis">
    <w:name w:val="Emphasis"/>
    <w:qFormat/>
    <w:rsid w:val="00A03B1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567473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TOC1">
    <w:name w:val="toc 1"/>
    <w:basedOn w:val="Normal"/>
    <w:next w:val="Normal"/>
    <w:autoRedefine/>
    <w:uiPriority w:val="39"/>
    <w:rsid w:val="00567473"/>
  </w:style>
  <w:style w:type="paragraph" w:styleId="TOC2">
    <w:name w:val="toc 2"/>
    <w:basedOn w:val="Normal"/>
    <w:next w:val="Normal"/>
    <w:autoRedefine/>
    <w:uiPriority w:val="39"/>
    <w:rsid w:val="00567473"/>
    <w:pPr>
      <w:ind w:left="240"/>
    </w:pPr>
  </w:style>
  <w:style w:type="paragraph" w:styleId="ListParagraph">
    <w:name w:val="List Paragraph"/>
    <w:basedOn w:val="Normal"/>
    <w:uiPriority w:val="34"/>
    <w:qFormat/>
    <w:rsid w:val="00347DB3"/>
    <w:pPr>
      <w:widowControl w:val="0"/>
      <w:autoSpaceDE w:val="0"/>
      <w:autoSpaceDN w:val="0"/>
      <w:adjustRightInd w:val="0"/>
      <w:ind w:left="720"/>
      <w:contextualSpacing/>
    </w:pPr>
    <w:rPr>
      <w:lang w:val="en-GB" w:eastAsia="en-GB"/>
    </w:rPr>
  </w:style>
  <w:style w:type="paragraph" w:customStyle="1" w:styleId="Header3">
    <w:name w:val="Header 3"/>
    <w:basedOn w:val="Heading2"/>
    <w:link w:val="Header3Char"/>
    <w:rsid w:val="00B226C1"/>
    <w:pPr>
      <w:numPr>
        <w:numId w:val="3"/>
      </w:numPr>
    </w:pPr>
    <w:rPr>
      <w:sz w:val="26"/>
    </w:rPr>
  </w:style>
  <w:style w:type="character" w:customStyle="1" w:styleId="Heading2Char">
    <w:name w:val="Heading 2 Char"/>
    <w:link w:val="Heading2"/>
    <w:rsid w:val="00B226C1"/>
    <w:rPr>
      <w:rFonts w:ascii="Arial" w:hAnsi="Arial" w:cs="Arial"/>
      <w:b/>
      <w:bCs/>
      <w:sz w:val="28"/>
      <w:szCs w:val="22"/>
      <w:lang w:val="en-GB" w:eastAsia="en-GB"/>
    </w:rPr>
  </w:style>
  <w:style w:type="character" w:customStyle="1" w:styleId="Header3Char">
    <w:name w:val="Header 3 Char"/>
    <w:link w:val="Header3"/>
    <w:rsid w:val="00B226C1"/>
    <w:rPr>
      <w:rFonts w:ascii="Arial" w:hAnsi="Arial" w:cs="Arial"/>
      <w:b/>
      <w:bCs/>
      <w:sz w:val="26"/>
      <w:szCs w:val="22"/>
      <w:lang w:val="en-GB" w:eastAsia="en-GB"/>
    </w:rPr>
  </w:style>
  <w:style w:type="character" w:customStyle="1" w:styleId="Heading3Char">
    <w:name w:val="Heading 3 Char"/>
    <w:link w:val="Heading3"/>
    <w:rsid w:val="000A5CD4"/>
    <w:rPr>
      <w:rFonts w:ascii="Arial" w:hAnsi="Arial"/>
      <w:b/>
      <w:bCs/>
      <w:sz w:val="26"/>
      <w:szCs w:val="26"/>
    </w:rPr>
  </w:style>
  <w:style w:type="paragraph" w:styleId="TOC3">
    <w:name w:val="toc 3"/>
    <w:basedOn w:val="Normal"/>
    <w:next w:val="Normal"/>
    <w:autoRedefine/>
    <w:uiPriority w:val="39"/>
    <w:rsid w:val="000A5CD4"/>
    <w:pPr>
      <w:ind w:left="480"/>
    </w:pPr>
  </w:style>
  <w:style w:type="paragraph" w:styleId="NormalWeb">
    <w:name w:val="Normal (Web)"/>
    <w:basedOn w:val="Normal"/>
    <w:uiPriority w:val="99"/>
    <w:unhideWhenUsed/>
    <w:rsid w:val="00C739CA"/>
    <w:pPr>
      <w:spacing w:before="100" w:beforeAutospacing="1" w:after="100" w:afterAutospacing="1"/>
    </w:pPr>
    <w:rPr>
      <w:rFonts w:ascii="Aptos" w:eastAsia="Aptos" w:hAnsi="Aptos" w:cs="Aptos"/>
      <w:lang w:val="en-GB" w:eastAsia="en-GB"/>
    </w:rPr>
  </w:style>
  <w:style w:type="character" w:styleId="Strong">
    <w:name w:val="Strong"/>
    <w:uiPriority w:val="22"/>
    <w:qFormat/>
    <w:rsid w:val="000C3012"/>
    <w:rPr>
      <w:b/>
      <w:bCs/>
    </w:rPr>
  </w:style>
  <w:style w:type="table" w:styleId="TableGridLight">
    <w:name w:val="Grid Table Light"/>
    <w:basedOn w:val="TableNormal"/>
    <w:uiPriority w:val="40"/>
    <w:rsid w:val="000C3012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0C301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ince2%20Projects\Project%20Templates\02%20Project%20Initiation\PI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9EBF3-11CC-40FD-B91D-197F920C9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PID.dot</Template>
  <TotalTime>240</TotalTime>
  <Pages>7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Name:</vt:lpstr>
    </vt:vector>
  </TitlesOfParts>
  <Company>SLDC</Company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Name:</dc:title>
  <dc:subject/>
  <dc:creator>jgrif1ed</dc:creator>
  <cp:keywords/>
  <dc:description/>
  <cp:lastModifiedBy>Thumula</cp:lastModifiedBy>
  <cp:revision>12</cp:revision>
  <cp:lastPrinted>2006-05-24T05:23:00Z</cp:lastPrinted>
  <dcterms:created xsi:type="dcterms:W3CDTF">2026-07-30T04:56:00Z</dcterms:created>
  <dcterms:modified xsi:type="dcterms:W3CDTF">2026-09-24T12:58:00Z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Type">
    <vt:lpwstr>07c: PM Lev 1 Docs templates</vt:lpwstr>
  </property>
</Properties>
</file>